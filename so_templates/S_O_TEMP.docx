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0526" w14:textId="253F6BB1" w:rsidR="00816F8E" w:rsidRPr="00CD16B6" w:rsidRDefault="00816F8E" w:rsidP="00816F8E">
      <w:pPr>
        <w:spacing w:after="0"/>
        <w:contextualSpacing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M E M O R A N D U M</w:t>
      </w:r>
    </w:p>
    <w:p w14:paraId="7C5056F3" w14:textId="1D371C31" w:rsidR="00816F8E" w:rsidRPr="00CD16B6" w:rsidRDefault="00816F8E" w:rsidP="00816F8E">
      <w:pPr>
        <w:pStyle w:val="NoSpacing"/>
        <w:contextualSpacing/>
        <w:rPr>
          <w:rFonts w:ascii="Bookman Old Style" w:hAnsi="Bookman Old Style"/>
        </w:rPr>
      </w:pPr>
      <w:r w:rsidRPr="00CD16B6">
        <w:rPr>
          <w:rFonts w:ascii="Bookman Old Style" w:hAnsi="Bookman Old Style"/>
        </w:rPr>
        <w:t xml:space="preserve">No. </w:t>
      </w:r>
      <w:r>
        <w:rPr>
          <w:rFonts w:ascii="Bookman Old Style" w:hAnsi="Bookman Old Style"/>
        </w:rPr>
        <w:t xml:space="preserve">               , s. 202</w:t>
      </w:r>
      <w:r w:rsidR="00F93433">
        <w:rPr>
          <w:rFonts w:ascii="Bookman Old Style" w:hAnsi="Bookman Old Style"/>
        </w:rPr>
        <w:t>6</w:t>
      </w:r>
    </w:p>
    <w:p w14:paraId="31249872" w14:textId="77777777" w:rsidR="00816F8E" w:rsidRPr="00CD16B6" w:rsidRDefault="00816F8E" w:rsidP="00816F8E">
      <w:pPr>
        <w:pStyle w:val="NoSpacing"/>
        <w:contextualSpacing/>
        <w:rPr>
          <w:rFonts w:ascii="Bookman Old Style" w:hAnsi="Bookman Old Style"/>
        </w:rPr>
      </w:pPr>
    </w:p>
    <w:p w14:paraId="63F9241B" w14:textId="77777777" w:rsidR="00816F8E" w:rsidRPr="00CD16B6" w:rsidRDefault="00816F8E" w:rsidP="00816F8E">
      <w:pPr>
        <w:pStyle w:val="NoSpacing"/>
        <w:rPr>
          <w:rFonts w:ascii="Bookman Old Style" w:hAnsi="Bookman Old Style"/>
        </w:rPr>
      </w:pPr>
    </w:p>
    <w:p w14:paraId="67EAFFB7" w14:textId="31161153" w:rsidR="00816F8E" w:rsidRDefault="00816F8E" w:rsidP="00816F8E">
      <w:pPr>
        <w:pStyle w:val="NoSpacing"/>
        <w:rPr>
          <w:rFonts w:ascii="Bookman Old Style" w:hAnsi="Bookman Old Style"/>
          <w:b/>
        </w:rPr>
      </w:pPr>
      <w:r w:rsidRPr="00CD16B6">
        <w:rPr>
          <w:rFonts w:ascii="Bookman Old Style" w:hAnsi="Bookman Old Style"/>
        </w:rPr>
        <w:t>TO</w:t>
      </w:r>
      <w:r w:rsidRPr="00CD16B6">
        <w:rPr>
          <w:rFonts w:ascii="Bookman Old Style" w:hAnsi="Bookman Old Style"/>
        </w:rPr>
        <w:tab/>
      </w:r>
      <w:r w:rsidRPr="00CD16B6">
        <w:rPr>
          <w:rFonts w:ascii="Bookman Old Style" w:hAnsi="Bookman Old Style"/>
        </w:rPr>
        <w:tab/>
        <w:t xml:space="preserve">: </w:t>
      </w:r>
      <w:r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ab/>
      </w:r>
      <w:r w:rsidRPr="002D6E71">
        <w:rPr>
          <w:rFonts w:ascii="Bookman Old Style" w:hAnsi="Bookman Old Style"/>
          <w:b/>
        </w:rPr>
        <w:t>{{</w:t>
      </w:r>
      <w:proofErr w:type="spellStart"/>
      <w:r w:rsidRPr="002D6E71">
        <w:rPr>
          <w:rFonts w:ascii="Bookman Old Style" w:hAnsi="Bookman Old Style"/>
          <w:b/>
        </w:rPr>
        <w:t>employee_full_name</w:t>
      </w:r>
      <w:proofErr w:type="spellEnd"/>
      <w:r w:rsidRPr="002D6E71">
        <w:rPr>
          <w:rFonts w:ascii="Bookman Old Style" w:hAnsi="Bookman Old Style"/>
          <w:b/>
        </w:rPr>
        <w:t>}}</w:t>
      </w:r>
    </w:p>
    <w:p w14:paraId="3D60FC80" w14:textId="77777777" w:rsidR="00816F8E" w:rsidRDefault="00816F8E" w:rsidP="00816F8E">
      <w:pPr>
        <w:pStyle w:val="NoSpacing"/>
        <w:ind w:left="1440" w:firstLine="720"/>
        <w:rPr>
          <w:rFonts w:ascii="Bookman Old Style" w:hAnsi="Bookman Old Style"/>
        </w:rPr>
      </w:pPr>
      <w:r w:rsidRPr="002D6E71">
        <w:rPr>
          <w:rFonts w:ascii="Bookman Old Style" w:hAnsi="Bookman Old Style"/>
        </w:rPr>
        <w:t>{{</w:t>
      </w:r>
      <w:proofErr w:type="spellStart"/>
      <w:r w:rsidRPr="002D6E71">
        <w:rPr>
          <w:rFonts w:ascii="Bookman Old Style" w:hAnsi="Bookman Old Style"/>
        </w:rPr>
        <w:t>employee_position</w:t>
      </w:r>
      <w:proofErr w:type="spellEnd"/>
      <w:r w:rsidRPr="002D6E71">
        <w:rPr>
          <w:rFonts w:ascii="Bookman Old Style" w:hAnsi="Bookman Old Style"/>
        </w:rPr>
        <w:t>}}</w:t>
      </w:r>
    </w:p>
    <w:p w14:paraId="4CC39F5A" w14:textId="77777777" w:rsidR="00816F8E" w:rsidRPr="00CD16B6" w:rsidRDefault="00816F8E" w:rsidP="00816F8E">
      <w:pPr>
        <w:pStyle w:val="NoSpacing"/>
        <w:ind w:left="1440" w:firstLine="720"/>
        <w:rPr>
          <w:rFonts w:ascii="Bookman Old Style" w:hAnsi="Bookman Old Style"/>
        </w:rPr>
      </w:pPr>
      <w:r w:rsidRPr="00CD16B6">
        <w:rPr>
          <w:rFonts w:ascii="Bookman Old Style" w:hAnsi="Bookman Old Style"/>
        </w:rPr>
        <w:tab/>
      </w:r>
      <w:r w:rsidRPr="00CD16B6">
        <w:rPr>
          <w:rFonts w:ascii="Bookman Old Style" w:hAnsi="Bookman Old Style"/>
        </w:rPr>
        <w:tab/>
      </w:r>
    </w:p>
    <w:p w14:paraId="07C52C45" w14:textId="77777777" w:rsidR="00816F8E" w:rsidRPr="00CD16B6" w:rsidRDefault="00816F8E" w:rsidP="00816F8E">
      <w:pPr>
        <w:pStyle w:val="NoSpacing"/>
        <w:rPr>
          <w:rFonts w:ascii="Bookman Old Style" w:hAnsi="Bookman Old Style"/>
          <w:b/>
        </w:rPr>
      </w:pPr>
      <w:r w:rsidRPr="00CD16B6">
        <w:rPr>
          <w:rFonts w:ascii="Bookman Old Style" w:hAnsi="Bookman Old Style"/>
        </w:rPr>
        <w:t>FROM</w:t>
      </w:r>
      <w:r w:rsidRPr="00CD16B6">
        <w:rPr>
          <w:rFonts w:ascii="Bookman Old Style" w:hAnsi="Bookman Old Style"/>
        </w:rPr>
        <w:tab/>
      </w:r>
      <w:r w:rsidRPr="00CD16B6">
        <w:rPr>
          <w:rFonts w:ascii="Bookman Old Style" w:hAnsi="Bookman Old Style"/>
        </w:rPr>
        <w:tab/>
        <w:t>:</w:t>
      </w:r>
      <w:r w:rsidRPr="00CD16B6">
        <w:rPr>
          <w:rFonts w:ascii="Bookman Old Style" w:hAnsi="Bookman Old Style"/>
        </w:rPr>
        <w:tab/>
      </w:r>
      <w:r>
        <w:rPr>
          <w:rFonts w:ascii="Bookman Old Style" w:hAnsi="Bookman Old Style"/>
          <w:b/>
        </w:rPr>
        <w:t>MARIZA S. MAGAN EdD,</w:t>
      </w:r>
      <w:r w:rsidRPr="00CD16B6">
        <w:rPr>
          <w:rFonts w:ascii="Bookman Old Style" w:hAnsi="Bookman Old Style"/>
          <w:b/>
        </w:rPr>
        <w:t xml:space="preserve"> CESO V</w:t>
      </w:r>
    </w:p>
    <w:p w14:paraId="32400E1C" w14:textId="77777777" w:rsidR="00816F8E" w:rsidRPr="001B4B7A" w:rsidRDefault="00816F8E" w:rsidP="00816F8E">
      <w:pPr>
        <w:pStyle w:val="NoSpacing"/>
        <w:ind w:left="2160"/>
        <w:rPr>
          <w:rFonts w:ascii="Bookman Old Style" w:hAnsi="Bookman Old Style"/>
        </w:rPr>
      </w:pPr>
      <w:r w:rsidRPr="001B4B7A">
        <w:rPr>
          <w:rFonts w:ascii="Bookman Old Style" w:hAnsi="Bookman Old Style"/>
        </w:rPr>
        <w:t>Schools Division Superintendent</w:t>
      </w:r>
    </w:p>
    <w:p w14:paraId="5E6A271B" w14:textId="0A63001C" w:rsidR="00816F8E" w:rsidRPr="00CD16B6" w:rsidRDefault="00816F8E" w:rsidP="00816F8E">
      <w:pPr>
        <w:pStyle w:val="NoSpacing"/>
        <w:ind w:left="2160"/>
        <w:rPr>
          <w:rFonts w:ascii="Bookman Old Style" w:hAnsi="Bookman Old Style"/>
        </w:rPr>
      </w:pPr>
    </w:p>
    <w:p w14:paraId="296B15F8" w14:textId="365B0647" w:rsidR="00816F8E" w:rsidRPr="00CD16B6" w:rsidRDefault="00816F8E" w:rsidP="00816F8E">
      <w:pPr>
        <w:pStyle w:val="NoSpacing"/>
        <w:rPr>
          <w:rFonts w:ascii="Bookman Old Style" w:hAnsi="Bookman Old Style"/>
          <w:b/>
        </w:rPr>
      </w:pPr>
      <w:r w:rsidRPr="00CD16B6">
        <w:rPr>
          <w:rFonts w:ascii="Bookman Old Style" w:hAnsi="Bookman Old Style"/>
        </w:rPr>
        <w:t>SUBJECT</w:t>
      </w:r>
      <w:r w:rsidRPr="00CD16B6">
        <w:rPr>
          <w:rFonts w:ascii="Bookman Old Style" w:hAnsi="Bookman Old Style"/>
        </w:rPr>
        <w:tab/>
        <w:t>:</w:t>
      </w:r>
      <w:r w:rsidRPr="00CD16B6">
        <w:rPr>
          <w:rFonts w:ascii="Bookman Old Style" w:hAnsi="Bookman Old Style"/>
        </w:rPr>
        <w:tab/>
      </w:r>
      <w:r w:rsidRPr="002D6E71">
        <w:rPr>
          <w:rFonts w:ascii="Bookman Old Style" w:hAnsi="Bookman Old Style"/>
          <w:b/>
          <w:bCs/>
        </w:rPr>
        <w:t>{{subject}}</w:t>
      </w:r>
    </w:p>
    <w:p w14:paraId="0C3698CC" w14:textId="77777777" w:rsidR="00816F8E" w:rsidRPr="00CD16B6" w:rsidRDefault="00816F8E" w:rsidP="00816F8E">
      <w:pPr>
        <w:pStyle w:val="NoSpacing"/>
        <w:rPr>
          <w:rFonts w:ascii="Bookman Old Style" w:hAnsi="Bookman Old Style"/>
          <w:b/>
        </w:rPr>
      </w:pPr>
    </w:p>
    <w:p w14:paraId="25908B73" w14:textId="77777777" w:rsidR="00816F8E" w:rsidRPr="00CD16B6" w:rsidRDefault="00816F8E" w:rsidP="00816F8E">
      <w:pPr>
        <w:pStyle w:val="NoSpacing"/>
        <w:rPr>
          <w:rFonts w:ascii="Bookman Old Style" w:hAnsi="Bookman Old Style"/>
        </w:rPr>
      </w:pPr>
      <w:r w:rsidRPr="00CD16B6">
        <w:rPr>
          <w:rFonts w:ascii="Bookman Old Style" w:hAnsi="Bookman Old Style"/>
        </w:rPr>
        <w:t>DATE</w:t>
      </w:r>
      <w:r w:rsidRPr="00CD16B6">
        <w:rPr>
          <w:rFonts w:ascii="Bookman Old Style" w:hAnsi="Bookman Old Style"/>
        </w:rPr>
        <w:tab/>
      </w:r>
      <w:r w:rsidRPr="00CD16B6">
        <w:rPr>
          <w:rFonts w:ascii="Bookman Old Style" w:hAnsi="Bookman Old Style"/>
        </w:rPr>
        <w:tab/>
        <w:t>:</w:t>
      </w:r>
      <w:r w:rsidRPr="00CD16B6">
        <w:rPr>
          <w:rFonts w:ascii="Bookman Old Style" w:hAnsi="Bookman Old Style"/>
        </w:rPr>
        <w:tab/>
      </w:r>
      <w:r w:rsidRPr="002D6E71">
        <w:rPr>
          <w:rFonts w:ascii="Bookman Old Style" w:hAnsi="Bookman Old Style"/>
        </w:rPr>
        <w:t>{{</w:t>
      </w:r>
      <w:proofErr w:type="spellStart"/>
      <w:r w:rsidRPr="002D6E71">
        <w:rPr>
          <w:rFonts w:ascii="Bookman Old Style" w:hAnsi="Bookman Old Style"/>
        </w:rPr>
        <w:t>date_issued</w:t>
      </w:r>
      <w:proofErr w:type="spellEnd"/>
      <w:r w:rsidRPr="002D6E71">
        <w:rPr>
          <w:rFonts w:ascii="Bookman Old Style" w:hAnsi="Bookman Old Style"/>
        </w:rPr>
        <w:t>}}</w:t>
      </w:r>
    </w:p>
    <w:p w14:paraId="3D3699C1" w14:textId="77777777" w:rsidR="003E03BD" w:rsidRDefault="00000000">
      <w:pPr>
        <w:pStyle w:val="NoSpacing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__________________________________________________________________________________</w:t>
      </w:r>
    </w:p>
    <w:p w14:paraId="33802807" w14:textId="77777777" w:rsidR="003E03BD" w:rsidRDefault="003E03BD">
      <w:pPr>
        <w:pStyle w:val="NoSpacing"/>
        <w:rPr>
          <w:rFonts w:ascii="Bookman Old Style" w:hAnsi="Bookman Old Style"/>
          <w:b/>
        </w:rPr>
      </w:pPr>
    </w:p>
    <w:p w14:paraId="1D87501E" w14:textId="17AE00D5" w:rsidR="003E03BD" w:rsidRDefault="00816F8E" w:rsidP="00170809">
      <w:pPr>
        <w:pStyle w:val="NoSpacing"/>
        <w:tabs>
          <w:tab w:val="left" w:pos="0"/>
        </w:tabs>
        <w:jc w:val="both"/>
        <w:rPr>
          <w:rFonts w:ascii="Bookman Old Style" w:hAnsi="Bookman Old Style"/>
        </w:rPr>
      </w:pPr>
      <w:r w:rsidRPr="002D6E71">
        <w:rPr>
          <w:rFonts w:ascii="Bookman Old Style" w:hAnsi="Bookman Old Style"/>
        </w:rPr>
        <w:t>{{body}}</w:t>
      </w:r>
    </w:p>
    <w:p w14:paraId="6B195E05" w14:textId="77777777" w:rsidR="003E03BD" w:rsidRDefault="003E03BD">
      <w:pPr>
        <w:pStyle w:val="NoSpacing"/>
        <w:tabs>
          <w:tab w:val="left" w:pos="0"/>
        </w:tabs>
        <w:ind w:left="720"/>
        <w:jc w:val="both"/>
        <w:rPr>
          <w:rFonts w:ascii="Bookman Old Style" w:hAnsi="Bookman Old Style"/>
        </w:rPr>
      </w:pPr>
    </w:p>
    <w:p w14:paraId="4738DED3" w14:textId="0BE12A02" w:rsidR="003E03BD" w:rsidRDefault="00000000">
      <w:pPr>
        <w:pStyle w:val="NoSpacing"/>
        <w:tabs>
          <w:tab w:val="left" w:pos="0"/>
        </w:tabs>
        <w:ind w:left="720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</w:p>
    <w:p w14:paraId="6BC92BFA" w14:textId="35E486DE" w:rsidR="003E03BD" w:rsidRDefault="003E03BD">
      <w:pPr>
        <w:pStyle w:val="NoSpacing"/>
        <w:tabs>
          <w:tab w:val="left" w:pos="0"/>
        </w:tabs>
        <w:jc w:val="both"/>
        <w:rPr>
          <w:rFonts w:ascii="Bookman Old Style" w:hAnsi="Bookman Old Style"/>
          <w:i/>
        </w:rPr>
      </w:pPr>
    </w:p>
    <w:p w14:paraId="1FA9022B" w14:textId="5698E328" w:rsidR="003E03BD" w:rsidRDefault="00000000">
      <w:pPr>
        <w:pStyle w:val="NoSpacing"/>
        <w:tabs>
          <w:tab w:val="left" w:pos="0"/>
        </w:tabs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Conforme:  __</w:t>
      </w:r>
      <w:r w:rsidR="007E297B">
        <w:rPr>
          <w:rFonts w:ascii="Bookman Old Style" w:hAnsi="Bookman Old Style"/>
        </w:rPr>
        <w:softHyphen/>
      </w:r>
      <w:r w:rsidR="007E297B">
        <w:rPr>
          <w:rFonts w:ascii="Bookman Old Style" w:hAnsi="Bookman Old Style"/>
        </w:rPr>
        <w:softHyphen/>
      </w:r>
      <w:r w:rsidR="007E297B">
        <w:rPr>
          <w:rFonts w:ascii="Bookman Old Style" w:hAnsi="Bookman Old Style"/>
        </w:rPr>
        <w:softHyphen/>
      </w:r>
      <w:r w:rsidR="007E297B">
        <w:rPr>
          <w:rFonts w:ascii="Bookman Old Style" w:hAnsi="Bookman Old Style"/>
        </w:rPr>
        <w:softHyphen/>
      </w:r>
      <w:r w:rsidR="007E297B">
        <w:rPr>
          <w:rFonts w:ascii="Bookman Old Style" w:hAnsi="Bookman Old Style"/>
        </w:rPr>
        <w:softHyphen/>
        <w:t>________</w:t>
      </w:r>
      <w:r>
        <w:rPr>
          <w:rFonts w:ascii="Bookman Old Style" w:hAnsi="Bookman Old Style"/>
        </w:rPr>
        <w:t>_____________</w:t>
      </w:r>
      <w:r w:rsidR="001422D3">
        <w:rPr>
          <w:rFonts w:ascii="Bookman Old Style" w:hAnsi="Bookman Old Style"/>
        </w:rPr>
        <w:t>___</w:t>
      </w:r>
      <w:r w:rsidR="00B54E26">
        <w:rPr>
          <w:rFonts w:ascii="Bookman Old Style" w:hAnsi="Bookman Old Style"/>
        </w:rPr>
        <w:t>___</w:t>
      </w:r>
      <w:r w:rsidR="001422D3">
        <w:rPr>
          <w:rFonts w:ascii="Bookman Old Style" w:hAnsi="Bookman Old Style"/>
        </w:rPr>
        <w:t>___</w:t>
      </w:r>
    </w:p>
    <w:p w14:paraId="4A904E8D" w14:textId="65EE4DEB" w:rsidR="00DD7C49" w:rsidRPr="000008B2" w:rsidRDefault="00000000" w:rsidP="00DD7C49">
      <w:pPr>
        <w:spacing w:after="0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 </w:t>
      </w:r>
      <w:r>
        <w:rPr>
          <w:rFonts w:ascii="Bookman Old Style" w:hAnsi="Bookman Old Style"/>
          <w:b/>
        </w:rPr>
        <w:tab/>
      </w:r>
      <w:r w:rsidR="007E297B">
        <w:rPr>
          <w:rFonts w:ascii="Bookman Old Style" w:hAnsi="Bookman Old Style"/>
          <w:b/>
        </w:rPr>
        <w:t xml:space="preserve">     </w:t>
      </w:r>
      <w:r w:rsidR="00793B17">
        <w:rPr>
          <w:rFonts w:ascii="Bookman Old Style" w:hAnsi="Bookman Old Style"/>
          <w:b/>
        </w:rPr>
        <w:t xml:space="preserve"> </w:t>
      </w:r>
      <w:r w:rsidR="007E297B">
        <w:rPr>
          <w:rFonts w:ascii="Bookman Old Style" w:hAnsi="Bookman Old Style"/>
          <w:b/>
        </w:rPr>
        <w:t xml:space="preserve"> </w:t>
      </w:r>
      <w:r w:rsidR="0054536E">
        <w:rPr>
          <w:rFonts w:ascii="Bookman Old Style" w:hAnsi="Bookman Old Style"/>
          <w:b/>
        </w:rPr>
        <w:t xml:space="preserve">      </w:t>
      </w:r>
      <w:r w:rsidR="00816F8E" w:rsidRPr="002D6E71">
        <w:rPr>
          <w:rFonts w:ascii="Bookman Old Style" w:hAnsi="Bookman Old Style"/>
          <w:b/>
        </w:rPr>
        <w:t>{{</w:t>
      </w:r>
      <w:proofErr w:type="spellStart"/>
      <w:r w:rsidR="00816F8E" w:rsidRPr="002D6E71">
        <w:rPr>
          <w:rFonts w:ascii="Bookman Old Style" w:hAnsi="Bookman Old Style"/>
          <w:b/>
        </w:rPr>
        <w:t>employee_full_name</w:t>
      </w:r>
      <w:proofErr w:type="spellEnd"/>
      <w:r w:rsidR="00816F8E" w:rsidRPr="002D6E71">
        <w:rPr>
          <w:rFonts w:ascii="Bookman Old Style" w:hAnsi="Bookman Old Style"/>
          <w:b/>
        </w:rPr>
        <w:t>}}</w:t>
      </w:r>
    </w:p>
    <w:p w14:paraId="7B09BEAA" w14:textId="77777777" w:rsidR="009E7CDF" w:rsidRDefault="009E7CDF">
      <w:pPr>
        <w:pStyle w:val="NoSpacing"/>
        <w:tabs>
          <w:tab w:val="left" w:pos="0"/>
        </w:tabs>
        <w:jc w:val="both"/>
        <w:rPr>
          <w:rFonts w:ascii="Bookman Old Style" w:hAnsi="Bookman Old Style"/>
          <w:sz w:val="18"/>
          <w:szCs w:val="18"/>
        </w:rPr>
      </w:pPr>
    </w:p>
    <w:p w14:paraId="6F256D57" w14:textId="77777777" w:rsidR="00000611" w:rsidRDefault="00000611">
      <w:pPr>
        <w:pStyle w:val="NoSpacing"/>
        <w:tabs>
          <w:tab w:val="left" w:pos="0"/>
        </w:tabs>
        <w:jc w:val="both"/>
        <w:rPr>
          <w:rFonts w:ascii="Bookman Old Style" w:hAnsi="Bookman Old Style"/>
          <w:sz w:val="18"/>
          <w:szCs w:val="18"/>
        </w:rPr>
      </w:pPr>
    </w:p>
    <w:p w14:paraId="0665F878" w14:textId="77777777" w:rsidR="00000611" w:rsidRDefault="00000611">
      <w:pPr>
        <w:pStyle w:val="NoSpacing"/>
        <w:tabs>
          <w:tab w:val="left" w:pos="0"/>
        </w:tabs>
        <w:jc w:val="both"/>
        <w:rPr>
          <w:rFonts w:ascii="Bookman Old Style" w:hAnsi="Bookman Old Style"/>
          <w:sz w:val="18"/>
          <w:szCs w:val="18"/>
        </w:rPr>
      </w:pPr>
    </w:p>
    <w:p w14:paraId="5A006794" w14:textId="77777777" w:rsidR="00000611" w:rsidRDefault="00000611">
      <w:pPr>
        <w:pStyle w:val="NoSpacing"/>
        <w:tabs>
          <w:tab w:val="left" w:pos="0"/>
        </w:tabs>
        <w:jc w:val="both"/>
        <w:rPr>
          <w:rFonts w:ascii="Bookman Old Style" w:hAnsi="Bookman Old Style"/>
          <w:sz w:val="18"/>
          <w:szCs w:val="18"/>
        </w:rPr>
      </w:pPr>
    </w:p>
    <w:p w14:paraId="7B3A52AE" w14:textId="77777777" w:rsidR="008E712D" w:rsidRDefault="008E712D">
      <w:pPr>
        <w:pStyle w:val="NoSpacing"/>
        <w:tabs>
          <w:tab w:val="left" w:pos="0"/>
        </w:tabs>
        <w:jc w:val="both"/>
        <w:rPr>
          <w:rFonts w:ascii="Bookman Old Style" w:hAnsi="Bookman Old Style"/>
          <w:sz w:val="18"/>
          <w:szCs w:val="18"/>
        </w:rPr>
      </w:pPr>
    </w:p>
    <w:p w14:paraId="5B9796B0" w14:textId="77777777" w:rsidR="00A26932" w:rsidRDefault="00A26932">
      <w:pPr>
        <w:pStyle w:val="NoSpacing"/>
        <w:tabs>
          <w:tab w:val="left" w:pos="0"/>
        </w:tabs>
        <w:jc w:val="both"/>
        <w:rPr>
          <w:rFonts w:ascii="Bookman Old Style" w:hAnsi="Bookman Old Style"/>
          <w:sz w:val="18"/>
          <w:szCs w:val="18"/>
        </w:rPr>
      </w:pPr>
    </w:p>
    <w:p w14:paraId="3B97F77E" w14:textId="77777777" w:rsidR="009E7CDF" w:rsidRDefault="009E7CDF">
      <w:pPr>
        <w:pStyle w:val="NoSpacing"/>
        <w:tabs>
          <w:tab w:val="left" w:pos="0"/>
        </w:tabs>
        <w:jc w:val="both"/>
        <w:rPr>
          <w:rFonts w:ascii="Bookman Old Style" w:hAnsi="Bookman Old Style"/>
          <w:sz w:val="18"/>
          <w:szCs w:val="18"/>
        </w:rPr>
      </w:pPr>
    </w:p>
    <w:p w14:paraId="74F3F58C" w14:textId="44C9F5F1" w:rsidR="003E03BD" w:rsidRDefault="00C317EF">
      <w:pPr>
        <w:pStyle w:val="NoSpacing"/>
        <w:tabs>
          <w:tab w:val="left" w:pos="0"/>
        </w:tabs>
        <w:jc w:val="both"/>
        <w:rPr>
          <w:rFonts w:ascii="Bookman Old Style" w:hAnsi="Bookman Old Style"/>
          <w:sz w:val="10"/>
          <w:szCs w:val="10"/>
        </w:rPr>
      </w:pPr>
      <w:r w:rsidRPr="000401BA">
        <w:rPr>
          <w:rFonts w:ascii="Bookman Old Style" w:hAnsi="Bookman Old Style"/>
          <w:b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1" layoutInCell="1" allowOverlap="1" wp14:anchorId="5793D4C5" wp14:editId="63831959">
                <wp:simplePos x="0" y="0"/>
                <wp:positionH relativeFrom="margin">
                  <wp:posOffset>724535</wp:posOffset>
                </wp:positionH>
                <wp:positionV relativeFrom="paragraph">
                  <wp:posOffset>-50165</wp:posOffset>
                </wp:positionV>
                <wp:extent cx="1079500" cy="10795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B03C5" w14:textId="52072F73" w:rsidR="000401BA" w:rsidRDefault="000401BA" w:rsidP="000401BA">
                            <w:pPr>
                              <w:pStyle w:val="NoSpacing"/>
                              <w:tabs>
                                <w:tab w:val="left" w:pos="0"/>
                              </w:tabs>
                              <w:jc w:val="both"/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</w:pPr>
                            <w:r w:rsidRPr="00CB2394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CB2394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qr_code</w:t>
                            </w:r>
                            <w:proofErr w:type="spellEnd"/>
                            <w:r w:rsidRPr="00CB2394">
                              <w:rPr>
                                <w:rFonts w:ascii="Bookman Old Style" w:hAnsi="Bookman Old Style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536D6319" w14:textId="64169962" w:rsidR="000401BA" w:rsidRDefault="000401B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3D4C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7.05pt;margin-top:-3.95pt;width:85pt;height:8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" filled="f" stroked="f">
                <v:textbox>
                  <w:txbxContent>
                    <w:p w14:paraId="4A0B03C5" w14:textId="52072F73" w:rsidR="000401BA" w:rsidRDefault="000401BA" w:rsidP="000401BA">
                      <w:pPr>
                        <w:pStyle w:val="NoSpacing"/>
                        <w:tabs>
                          <w:tab w:val="left" w:pos="0"/>
                        </w:tabs>
                        <w:jc w:val="both"/>
                        <w:rPr>
                          <w:rFonts w:ascii="Bookman Old Style" w:hAnsi="Bookman Old Style"/>
                          <w:sz w:val="20"/>
                          <w:szCs w:val="20"/>
                        </w:rPr>
                      </w:pPr>
                      <w:r w:rsidRPr="00CB2394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CB2394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qr_code</w:t>
                      </w:r>
                      <w:proofErr w:type="spellEnd"/>
                      <w:r w:rsidRPr="00CB2394">
                        <w:rPr>
                          <w:rFonts w:ascii="Bookman Old Style" w:hAnsi="Bookman Old Style"/>
                          <w:sz w:val="20"/>
                          <w:szCs w:val="20"/>
                        </w:rPr>
                        <w:t>}}</w:t>
                      </w:r>
                    </w:p>
                    <w:p w14:paraId="536D6319" w14:textId="64169962" w:rsidR="000401BA" w:rsidRDefault="000401BA"/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ascii="Bookman Old Style" w:hAnsi="Bookman Old Style"/>
          <w:sz w:val="10"/>
          <w:szCs w:val="10"/>
        </w:rPr>
        <w:t>Copy furnished:</w:t>
      </w:r>
    </w:p>
    <w:p w14:paraId="4E1FEFA0" w14:textId="77777777" w:rsidR="003E03BD" w:rsidRDefault="003E03BD">
      <w:pPr>
        <w:pStyle w:val="NoSpacing"/>
        <w:tabs>
          <w:tab w:val="left" w:pos="0"/>
        </w:tabs>
        <w:jc w:val="both"/>
        <w:rPr>
          <w:rFonts w:ascii="Bookman Old Style" w:hAnsi="Bookman Old Style"/>
          <w:sz w:val="10"/>
          <w:szCs w:val="10"/>
        </w:rPr>
      </w:pPr>
    </w:p>
    <w:p w14:paraId="68F7012C" w14:textId="5817D63F" w:rsidR="007E3AF5" w:rsidRDefault="007E3AF5">
      <w:pPr>
        <w:pStyle w:val="NoSpacing"/>
        <w:tabs>
          <w:tab w:val="left" w:pos="0"/>
        </w:tabs>
        <w:jc w:val="both"/>
        <w:rPr>
          <w:rFonts w:ascii="Bookman Old Style" w:hAnsi="Bookman Old Style"/>
          <w:sz w:val="10"/>
          <w:szCs w:val="10"/>
        </w:rPr>
      </w:pPr>
      <w:r>
        <w:rPr>
          <w:rFonts w:ascii="Bookman Old Style" w:hAnsi="Bookman Old Style"/>
          <w:sz w:val="10"/>
          <w:szCs w:val="10"/>
        </w:rPr>
        <w:t>RECORDS</w:t>
      </w:r>
    </w:p>
    <w:p w14:paraId="1D38750C" w14:textId="11E16A90" w:rsidR="003E03BD" w:rsidRDefault="007E3AF5">
      <w:pPr>
        <w:pStyle w:val="NoSpacing"/>
        <w:tabs>
          <w:tab w:val="left" w:pos="0"/>
        </w:tabs>
        <w:jc w:val="both"/>
        <w:rPr>
          <w:rFonts w:ascii="Bookman Old Style" w:hAnsi="Bookman Old Style"/>
          <w:sz w:val="10"/>
          <w:szCs w:val="10"/>
        </w:rPr>
      </w:pPr>
      <w:r>
        <w:rPr>
          <w:rFonts w:ascii="Bookman Old Style" w:hAnsi="Bookman Old Style"/>
          <w:sz w:val="10"/>
          <w:szCs w:val="10"/>
        </w:rPr>
        <w:t>PERSONNEL RECORDS</w:t>
      </w:r>
    </w:p>
    <w:p w14:paraId="30FC3E53" w14:textId="138AD8F0" w:rsidR="007E3AF5" w:rsidRDefault="007E3AF5">
      <w:pPr>
        <w:pStyle w:val="NoSpacing"/>
        <w:tabs>
          <w:tab w:val="left" w:pos="0"/>
        </w:tabs>
        <w:jc w:val="both"/>
        <w:rPr>
          <w:rFonts w:ascii="Bookman Old Style" w:hAnsi="Bookman Old Style"/>
          <w:sz w:val="10"/>
          <w:szCs w:val="10"/>
        </w:rPr>
      </w:pPr>
      <w:r>
        <w:rPr>
          <w:rFonts w:ascii="Bookman Old Style" w:hAnsi="Bookman Old Style"/>
          <w:sz w:val="10"/>
          <w:szCs w:val="10"/>
        </w:rPr>
        <w:t xml:space="preserve">PERSONNEL UNIT </w:t>
      </w:r>
    </w:p>
    <w:p w14:paraId="4001E035" w14:textId="739B7DBF" w:rsidR="003E03BD" w:rsidRDefault="007E3AF5">
      <w:pPr>
        <w:pStyle w:val="NoSpacing"/>
        <w:tabs>
          <w:tab w:val="left" w:pos="0"/>
        </w:tabs>
        <w:jc w:val="both"/>
        <w:rPr>
          <w:rFonts w:ascii="Bookman Old Style" w:hAnsi="Bookman Old Style"/>
          <w:sz w:val="10"/>
          <w:szCs w:val="10"/>
        </w:rPr>
      </w:pPr>
      <w:r>
        <w:rPr>
          <w:rFonts w:ascii="Bookman Old Style" w:hAnsi="Bookman Old Style"/>
          <w:sz w:val="10"/>
          <w:szCs w:val="10"/>
        </w:rPr>
        <w:t>CONCERED</w:t>
      </w:r>
    </w:p>
    <w:p w14:paraId="5B210825" w14:textId="7068F831" w:rsidR="003E03BD" w:rsidRDefault="003E03BD">
      <w:pPr>
        <w:pStyle w:val="NoSpacing"/>
        <w:tabs>
          <w:tab w:val="left" w:pos="0"/>
        </w:tabs>
        <w:jc w:val="both"/>
        <w:rPr>
          <w:rFonts w:ascii="Bookman Old Style" w:hAnsi="Bookman Old Style"/>
          <w:sz w:val="10"/>
          <w:szCs w:val="10"/>
        </w:rPr>
      </w:pPr>
    </w:p>
    <w:p w14:paraId="3E993B56" w14:textId="6C46CC66" w:rsidR="00CB2394" w:rsidRDefault="008E10BC">
      <w:pPr>
        <w:pStyle w:val="NoSpacing"/>
        <w:tabs>
          <w:tab w:val="left" w:pos="0"/>
        </w:tabs>
        <w:jc w:val="both"/>
        <w:rPr>
          <w:rFonts w:ascii="Bookman Old Style" w:hAnsi="Bookman Old Style"/>
          <w:sz w:val="20"/>
          <w:szCs w:val="20"/>
        </w:rPr>
      </w:pPr>
      <w:r w:rsidRPr="008E10BC">
        <w:rPr>
          <w:rFonts w:ascii="Bookman Old Style" w:hAnsi="Bookman Old Style"/>
          <w:sz w:val="20"/>
          <w:szCs w:val="20"/>
        </w:rPr>
        <w:t>{{</w:t>
      </w:r>
      <w:proofErr w:type="spellStart"/>
      <w:r w:rsidRPr="008E10BC">
        <w:rPr>
          <w:rFonts w:ascii="Bookman Old Style" w:hAnsi="Bookman Old Style"/>
          <w:sz w:val="20"/>
          <w:szCs w:val="20"/>
        </w:rPr>
        <w:t>reference_code</w:t>
      </w:r>
      <w:proofErr w:type="spellEnd"/>
      <w:r w:rsidRPr="008E10BC">
        <w:rPr>
          <w:rFonts w:ascii="Bookman Old Style" w:hAnsi="Bookman Old Style"/>
          <w:sz w:val="20"/>
          <w:szCs w:val="20"/>
        </w:rPr>
        <w:t>}}</w:t>
      </w:r>
    </w:p>
    <w:sectPr w:rsidR="00CB2394" w:rsidSect="00DD7C49">
      <w:headerReference w:type="even" r:id="rId9"/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2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CF410" w14:textId="77777777" w:rsidR="006A3F6E" w:rsidRDefault="006A3F6E">
      <w:pPr>
        <w:spacing w:line="240" w:lineRule="auto"/>
      </w:pPr>
      <w:r>
        <w:separator/>
      </w:r>
    </w:p>
  </w:endnote>
  <w:endnote w:type="continuationSeparator" w:id="0">
    <w:p w14:paraId="7C4875C9" w14:textId="77777777" w:rsidR="006A3F6E" w:rsidRDefault="006A3F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Khmer UI">
    <w:charset w:val="00"/>
    <w:family w:val="swiss"/>
    <w:pitch w:val="variable"/>
    <w:sig w:usb0="80000003" w:usb1="00000000" w:usb2="0001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C1B4" w14:textId="77777777" w:rsidR="003E03BD" w:rsidRDefault="003E03BD">
    <w:pPr>
      <w:pStyle w:val="Footer"/>
      <w:pBdr>
        <w:bottom w:val="single" w:sz="12" w:space="1" w:color="auto"/>
      </w:pBdr>
      <w:rPr>
        <w:rFonts w:ascii="Ebrima" w:hAnsi="Ebrima" w:cstheme="minorHAnsi"/>
        <w:color w:val="000000" w:themeColor="text1"/>
        <w:sz w:val="16"/>
        <w:szCs w:val="16"/>
      </w:rPr>
    </w:pPr>
  </w:p>
  <w:p w14:paraId="5B29CD3D" w14:textId="77777777" w:rsidR="003E03BD" w:rsidRDefault="00000000">
    <w:pPr>
      <w:pStyle w:val="Footer"/>
      <w:rPr>
        <w:rFonts w:ascii="Ebrima" w:hAnsi="Ebrima" w:cstheme="minorHAnsi"/>
        <w:color w:val="000000" w:themeColor="text1"/>
        <w:sz w:val="16"/>
        <w:szCs w:val="16"/>
      </w:rPr>
    </w:pPr>
    <w:r>
      <w:rPr>
        <w:rFonts w:ascii="Ebrima" w:hAnsi="Ebrima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2793BC6F" wp14:editId="69B0B5A7">
              <wp:simplePos x="0" y="0"/>
              <wp:positionH relativeFrom="margin">
                <wp:posOffset>4985385</wp:posOffset>
              </wp:positionH>
              <wp:positionV relativeFrom="paragraph">
                <wp:posOffset>99060</wp:posOffset>
              </wp:positionV>
              <wp:extent cx="822960" cy="243840"/>
              <wp:effectExtent l="0" t="0" r="0" b="3810"/>
              <wp:wrapSquare wrapText="bothSides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2438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4A904D5" w14:textId="77777777" w:rsidR="003E03BD" w:rsidRDefault="00000000">
                          <w:pPr>
                            <w:pStyle w:val="Footer"/>
                            <w:jc w:val="right"/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</w:pPr>
                          <w:r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Page 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t>2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 of 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instrText xml:space="preserve"> NUMPAGES  </w:instrTex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t>1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3BC6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92.55pt;margin-top:7.8pt;width:64.8pt;height:19.2pt;z-index:2516546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" stroked="f">
              <v:textbox>
                <w:txbxContent>
                  <w:p w14:paraId="54A904D5" w14:textId="77777777" w:rsidR="003E03BD" w:rsidRDefault="00000000">
                    <w:pPr>
                      <w:pStyle w:val="Footer"/>
                      <w:jc w:val="right"/>
                      <w:rPr>
                        <w:rFonts w:ascii="Ebrima" w:hAnsi="Ebrima" w:cs="Khmer UI"/>
                        <w:sz w:val="16"/>
                        <w:szCs w:val="14"/>
                      </w:rPr>
                    </w:pPr>
                    <w:r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Page 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begin"/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instrText xml:space="preserve"> PAGE </w:instrTex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separate"/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t>2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end"/>
                    </w:r>
                    <w:r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 of 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begin"/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instrText xml:space="preserve"> NUMPAGES  </w:instrTex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separate"/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t>1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6DB37580" w14:textId="77777777" w:rsidR="003E03BD" w:rsidRDefault="00000000">
    <w:pPr>
      <w:pStyle w:val="Footer"/>
      <w:rPr>
        <w:rFonts w:ascii="Ebrima" w:hAnsi="Ebrima"/>
        <w:sz w:val="16"/>
        <w:szCs w:val="16"/>
      </w:rPr>
    </w:pPr>
    <w:r>
      <w:rPr>
        <w:rFonts w:ascii="Ebrima" w:hAnsi="Ebrima" w:cstheme="minorHAnsi"/>
        <w:color w:val="000000" w:themeColor="text1"/>
        <w:sz w:val="16"/>
        <w:szCs w:val="16"/>
      </w:rPr>
      <w:t xml:space="preserve">(053) 888-3527 </w:t>
    </w:r>
    <w:r>
      <w:rPr>
        <w:rFonts w:ascii="Ebrima" w:hAnsi="Ebrima" w:cstheme="minorHAnsi"/>
        <w:color w:val="000000" w:themeColor="text1"/>
        <w:sz w:val="16"/>
        <w:szCs w:val="16"/>
      </w:rPr>
      <w:sym w:font="Symbol" w:char="F07C"/>
    </w:r>
    <w:r>
      <w:rPr>
        <w:rFonts w:ascii="Ebrima" w:hAnsi="Ebrima" w:cstheme="minorHAnsi"/>
        <w:color w:val="000000" w:themeColor="text1"/>
        <w:sz w:val="16"/>
        <w:szCs w:val="16"/>
      </w:rPr>
      <w:t xml:space="preserve"> leyte.ro8@deped.gov.ph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EE408" w14:textId="77777777" w:rsidR="003E03BD" w:rsidRDefault="003E03BD">
    <w:pPr>
      <w:pBdr>
        <w:bottom w:val="single" w:sz="12" w:space="1" w:color="auto"/>
      </w:pBdr>
      <w:spacing w:after="0" w:line="240" w:lineRule="auto"/>
      <w:rPr>
        <w:rFonts w:asciiTheme="minorHAnsi" w:hAnsiTheme="minorHAnsi" w:cstheme="minorHAnsi"/>
        <w:sz w:val="20"/>
        <w:szCs w:val="20"/>
      </w:rPr>
    </w:pPr>
  </w:p>
  <w:p w14:paraId="65AF21C2" w14:textId="57306BC5" w:rsidR="003E03BD" w:rsidRDefault="00DD7C49">
    <w:pPr>
      <w:spacing w:after="0" w:line="240" w:lineRule="auto"/>
      <w:rPr>
        <w:rFonts w:asciiTheme="minorHAnsi" w:hAnsiTheme="minorHAnsi" w:cstheme="minorHAnsi"/>
        <w:sz w:val="20"/>
        <w:szCs w:val="20"/>
      </w:rPr>
    </w:pPr>
    <w:bookmarkStart w:id="0" w:name="_Hlk162951951"/>
    <w:r>
      <w:rPr>
        <w:rFonts w:asciiTheme="minorHAnsi" w:hAnsiTheme="minorHAnsi" w:cs="Arial"/>
        <w:b/>
        <w:noProof/>
        <w:sz w:val="18"/>
        <w:szCs w:val="18"/>
      </w:rPr>
      <w:drawing>
        <wp:anchor distT="0" distB="0" distL="114300" distR="114300" simplePos="0" relativeHeight="251657728" behindDoc="1" locked="0" layoutInCell="1" allowOverlap="1" wp14:anchorId="46FE9256" wp14:editId="7E8AC94F">
          <wp:simplePos x="0" y="0"/>
          <wp:positionH relativeFrom="column">
            <wp:posOffset>1571625</wp:posOffset>
          </wp:positionH>
          <wp:positionV relativeFrom="page">
            <wp:posOffset>9892030</wp:posOffset>
          </wp:positionV>
          <wp:extent cx="514350" cy="514350"/>
          <wp:effectExtent l="0" t="0" r="0" b="0"/>
          <wp:wrapTight wrapText="bothSides">
            <wp:wrapPolygon edited="0">
              <wp:start x="0" y="0"/>
              <wp:lineTo x="0" y="20800"/>
              <wp:lineTo x="20800" y="20800"/>
              <wp:lineTo x="20800" y="0"/>
              <wp:lineTo x="0" y="0"/>
            </wp:wrapPolygon>
          </wp:wrapTight>
          <wp:docPr id="4" name="Picture 4" descr="A logo of a school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logo of a school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4350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allowOverlap="1" wp14:anchorId="60F7B191" wp14:editId="21DA14DD">
          <wp:simplePos x="0" y="0"/>
          <wp:positionH relativeFrom="column">
            <wp:posOffset>755015</wp:posOffset>
          </wp:positionH>
          <wp:positionV relativeFrom="paragraph">
            <wp:posOffset>0</wp:posOffset>
          </wp:positionV>
          <wp:extent cx="692235" cy="694218"/>
          <wp:effectExtent l="0" t="0" r="0" b="0"/>
          <wp:wrapNone/>
          <wp:docPr id="1416609957" name="Picture 3" descr="DepEd Bukidnon - Regarding Memorandum PAS-OD-2023-031 titled Update on the  DepED-MATATAG Logo ang Prescribing the Use of Bagong Pilipinas Logo, all  schools shall incorporate the Bagong Pilipinas logo in all communication  material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6609957" name="Picture 3" descr="DepEd Bukidnon - Regarding Memorandum PAS-OD-2023-031 titled Update on the  DepED-MATATAG Logo ang Prescribing the Use of Bagong Pilipinas Logo, all  schools shall incorporate the Bagong Pilipinas logo in all communication  materials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2232" t="-3" r="5" b="39"/>
                  <a:stretch/>
                </pic:blipFill>
                <pic:spPr bwMode="auto">
                  <a:xfrm>
                    <a:off x="0" y="0"/>
                    <a:ext cx="692235" cy="694218"/>
                  </a:xfrm>
                  <a:prstGeom prst="round1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2D1659D8" wp14:editId="00DEBB61">
          <wp:simplePos x="0" y="0"/>
          <wp:positionH relativeFrom="column">
            <wp:posOffset>0</wp:posOffset>
          </wp:positionH>
          <wp:positionV relativeFrom="paragraph">
            <wp:posOffset>108585</wp:posOffset>
          </wp:positionV>
          <wp:extent cx="694921" cy="473050"/>
          <wp:effectExtent l="0" t="0" r="0" b="0"/>
          <wp:wrapNone/>
          <wp:docPr id="1160349670" name="Picture 4" descr="A logo with red and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349670" name="Picture 4" descr="A logo with red and blue text&#10;&#10;Description automatically generated"/>
                  <pic:cNvPicPr>
                    <a:picLocks noChangeAspect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183" b="19286"/>
                  <a:stretch/>
                </pic:blipFill>
                <pic:spPr bwMode="auto">
                  <a:xfrm>
                    <a:off x="0" y="0"/>
                    <a:ext cx="694921" cy="473050"/>
                  </a:xfrm>
                  <a:prstGeom prst="round1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rFonts w:ascii="Ebrima" w:hAnsi="Ebrima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55680" behindDoc="0" locked="0" layoutInCell="1" allowOverlap="1" wp14:anchorId="64E58DFF" wp14:editId="55854E32">
              <wp:simplePos x="0" y="0"/>
              <wp:positionH relativeFrom="margin">
                <wp:posOffset>4998720</wp:posOffset>
              </wp:positionH>
              <wp:positionV relativeFrom="paragraph">
                <wp:posOffset>19050</wp:posOffset>
              </wp:positionV>
              <wp:extent cx="777240" cy="260350"/>
              <wp:effectExtent l="0" t="0" r="0" b="635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D0A0F" w14:textId="77777777" w:rsidR="003E03BD" w:rsidRDefault="00000000">
                          <w:pPr>
                            <w:pStyle w:val="Footer"/>
                            <w:jc w:val="center"/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</w:pPr>
                          <w:r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Page 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t>1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 of 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8DF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margin-left:393.6pt;margin-top:1.5pt;width:61.2pt;height:20.5pt;z-index:2516556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" filled="f" stroked="f">
              <v:textbox>
                <w:txbxContent>
                  <w:p w14:paraId="27CD0A0F" w14:textId="77777777" w:rsidR="003E03BD" w:rsidRDefault="00000000">
                    <w:pPr>
                      <w:pStyle w:val="Footer"/>
                      <w:jc w:val="center"/>
                      <w:rPr>
                        <w:rFonts w:ascii="Ebrima" w:hAnsi="Ebrima" w:cs="Khmer UI"/>
                        <w:sz w:val="16"/>
                        <w:szCs w:val="14"/>
                      </w:rPr>
                    </w:pPr>
                    <w:r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Page 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begin"/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instrText xml:space="preserve"> PAGE </w:instrTex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separate"/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t>1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end"/>
                    </w:r>
                    <w:r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 of 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Start w:id="1" w:name="_Hlk162265199"/>
    <w:r>
      <w:rPr>
        <w:rFonts w:ascii="Ebrima" w:hAnsi="Ebrima"/>
        <w:noProof/>
        <w:sz w:val="16"/>
        <w:szCs w:val="16"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3A84B7C2" wp14:editId="5CB3590D">
              <wp:simplePos x="0" y="0"/>
              <wp:positionH relativeFrom="margin">
                <wp:posOffset>4998720</wp:posOffset>
              </wp:positionH>
              <wp:positionV relativeFrom="paragraph">
                <wp:posOffset>19050</wp:posOffset>
              </wp:positionV>
              <wp:extent cx="777240" cy="260350"/>
              <wp:effectExtent l="0" t="0" r="0" b="6350"/>
              <wp:wrapNone/>
              <wp:docPr id="111123097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7240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76892" w14:textId="77777777" w:rsidR="003E03BD" w:rsidRDefault="00000000">
                          <w:pPr>
                            <w:pStyle w:val="Footer"/>
                            <w:jc w:val="center"/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</w:pPr>
                          <w:r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Page 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instrText xml:space="preserve"> PAGE </w:instrTex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separate"/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t>1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fldChar w:fldCharType="end"/>
                          </w:r>
                          <w:r>
                            <w:rPr>
                              <w:rFonts w:ascii="Ebrima" w:hAnsi="Ebrima" w:cs="Khmer UI"/>
                              <w:sz w:val="16"/>
                              <w:szCs w:val="14"/>
                            </w:rPr>
                            <w:t xml:space="preserve"> of </w:t>
                          </w:r>
                          <w:r>
                            <w:rPr>
                              <w:rFonts w:ascii="Ebrima" w:hAnsi="Ebrima" w:cs="Khmer UI"/>
                              <w:b/>
                              <w:sz w:val="16"/>
                              <w:szCs w:val="14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84B7C2" id="_x0000_s1029" type="#_x0000_t202" style="position:absolute;margin-left:393.6pt;margin-top:1.5pt;width:61.2pt;height:20.5pt;z-index:2516567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" filled="f" stroked="f">
              <v:textbox>
                <w:txbxContent>
                  <w:p w14:paraId="3F676892" w14:textId="77777777" w:rsidR="003E03BD" w:rsidRDefault="00000000">
                    <w:pPr>
                      <w:pStyle w:val="Footer"/>
                      <w:jc w:val="center"/>
                      <w:rPr>
                        <w:rFonts w:ascii="Ebrima" w:hAnsi="Ebrima" w:cs="Khmer UI"/>
                        <w:sz w:val="16"/>
                        <w:szCs w:val="14"/>
                      </w:rPr>
                    </w:pPr>
                    <w:r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Page 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begin"/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instrText xml:space="preserve"> PAGE </w:instrTex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separate"/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t>1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fldChar w:fldCharType="end"/>
                    </w:r>
                    <w:r>
                      <w:rPr>
                        <w:rFonts w:ascii="Ebrima" w:hAnsi="Ebrima" w:cs="Khmer UI"/>
                        <w:sz w:val="16"/>
                        <w:szCs w:val="14"/>
                      </w:rPr>
                      <w:t xml:space="preserve"> of </w:t>
                    </w:r>
                    <w:r>
                      <w:rPr>
                        <w:rFonts w:ascii="Ebrima" w:hAnsi="Ebrima" w:cs="Khmer UI"/>
                        <w:b/>
                        <w:sz w:val="16"/>
                        <w:szCs w:val="14"/>
                      </w:rPr>
                      <w:t>1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b/>
        <w:sz w:val="20"/>
        <w:szCs w:val="20"/>
      </w:rPr>
      <w:t xml:space="preserve">                                                                Address: </w:t>
    </w:r>
    <w:r>
      <w:rPr>
        <w:sz w:val="20"/>
        <w:szCs w:val="20"/>
      </w:rPr>
      <w:t xml:space="preserve">Government Center, Candahug, Palo, Leyte       </w:t>
    </w:r>
  </w:p>
  <w:p w14:paraId="0AAEEA12" w14:textId="2AAD58B2" w:rsidR="003E03BD" w:rsidRDefault="00000000">
    <w:pPr>
      <w:pStyle w:val="Footer"/>
      <w:rPr>
        <w:sz w:val="20"/>
        <w:szCs w:val="20"/>
      </w:rPr>
    </w:pPr>
    <w:r>
      <w:rPr>
        <w:b/>
        <w:sz w:val="20"/>
        <w:szCs w:val="20"/>
      </w:rPr>
      <w:t xml:space="preserve">                                                                Telephone No.:</w:t>
    </w:r>
    <w:r>
      <w:rPr>
        <w:sz w:val="20"/>
        <w:szCs w:val="20"/>
      </w:rPr>
      <w:t xml:space="preserve"> (053) 888-3527                                                                     </w:t>
    </w:r>
  </w:p>
  <w:p w14:paraId="735658CD" w14:textId="77777777" w:rsidR="003E03BD" w:rsidRDefault="00000000">
    <w:pPr>
      <w:pStyle w:val="Footer"/>
      <w:rPr>
        <w:sz w:val="20"/>
        <w:szCs w:val="20"/>
      </w:rPr>
    </w:pPr>
    <w:r>
      <w:rPr>
        <w:b/>
        <w:sz w:val="20"/>
        <w:szCs w:val="20"/>
      </w:rPr>
      <w:t xml:space="preserve">                                                                Email Address:</w:t>
    </w:r>
    <w:r>
      <w:rPr>
        <w:sz w:val="20"/>
        <w:szCs w:val="20"/>
      </w:rPr>
      <w:t xml:space="preserve"> leyte.ro8@deped.gov.ph</w:t>
    </w:r>
  </w:p>
  <w:p w14:paraId="5299AD61" w14:textId="77777777" w:rsidR="003E03BD" w:rsidRDefault="00000000">
    <w:pPr>
      <w:pStyle w:val="Footer"/>
      <w:rPr>
        <w:sz w:val="20"/>
        <w:szCs w:val="20"/>
      </w:rPr>
    </w:pPr>
    <w:r>
      <w:rPr>
        <w:b/>
        <w:sz w:val="20"/>
        <w:szCs w:val="20"/>
      </w:rPr>
      <w:t xml:space="preserve">                                                                Website: </w:t>
    </w:r>
    <w:r>
      <w:rPr>
        <w:sz w:val="20"/>
        <w:szCs w:val="20"/>
      </w:rPr>
      <w:t>https://depedleytedivison.com</w:t>
    </w:r>
  </w:p>
  <w:bookmarkEnd w:id="0"/>
  <w:bookmarkEnd w:id="1"/>
  <w:p w14:paraId="6C9D3448" w14:textId="77777777" w:rsidR="003E03BD" w:rsidRDefault="003E03BD">
    <w:pPr>
      <w:spacing w:after="0" w:line="240" w:lineRule="auto"/>
      <w:ind w:left="1170"/>
      <w:rPr>
        <w:rFonts w:asciiTheme="minorHAnsi" w:hAnsiTheme="minorHAnsi" w:cstheme="minorHAnsi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207D2" w14:textId="77777777" w:rsidR="006A3F6E" w:rsidRDefault="006A3F6E">
      <w:pPr>
        <w:spacing w:after="0"/>
      </w:pPr>
      <w:r>
        <w:separator/>
      </w:r>
    </w:p>
  </w:footnote>
  <w:footnote w:type="continuationSeparator" w:id="0">
    <w:p w14:paraId="6FC2A1DE" w14:textId="77777777" w:rsidR="006A3F6E" w:rsidRDefault="006A3F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876FB" w14:textId="77777777" w:rsidR="003E03BD" w:rsidRDefault="00000000">
    <w:pPr>
      <w:pStyle w:val="Header"/>
    </w:pPr>
    <w:r>
      <w:rPr>
        <w:lang w:val="en-PH" w:eastAsia="en-PH"/>
      </w:rPr>
      <w:pict w14:anchorId="69B032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164501" o:spid="_x0000_s1026" type="#_x0000_t75" style="position:absolute;margin-left:0;margin-top:0;width:451.25pt;height:326.25pt;z-index:-251655680;mso-position-horizontal:center;mso-position-horizontal-relative:margin;mso-position-vertical:center;mso-position-vertical-relative:margin;mso-width-relative:page;mso-height-relative:page" o:allowincell="f">
          <v:imagedata r:id="rId1" o:title="LEADe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E69E" w14:textId="77777777" w:rsidR="003E03BD" w:rsidRDefault="00000000">
    <w:pPr>
      <w:pBdr>
        <w:bottom w:val="single" w:sz="12" w:space="1" w:color="auto"/>
      </w:pBdr>
      <w:spacing w:after="0" w:line="240" w:lineRule="auto"/>
      <w:jc w:val="center"/>
      <w:rPr>
        <w:rFonts w:ascii="Ebrima" w:hAnsi="Ebrima" w:cs="Khmer UI"/>
        <w:sz w:val="18"/>
      </w:rPr>
    </w:pPr>
    <w:r>
      <w:rPr>
        <w:rFonts w:ascii="Ebrima" w:hAnsi="Ebrima" w:cs="Khmer UI"/>
        <w:color w:val="000000"/>
        <w:sz w:val="16"/>
        <w:lang w:val="en-PH" w:eastAsia="en-PH"/>
      </w:rPr>
      <w:t>Department of Education, Schools Division of Leyte</w:t>
    </w:r>
  </w:p>
  <w:p w14:paraId="6D400F2A" w14:textId="77777777" w:rsidR="003E03BD" w:rsidRDefault="003E03BD">
    <w:pPr>
      <w:pBdr>
        <w:bottom w:val="single" w:sz="12" w:space="1" w:color="auto"/>
      </w:pBdr>
      <w:spacing w:after="0" w:line="240" w:lineRule="auto"/>
      <w:jc w:val="center"/>
      <w:rPr>
        <w:rFonts w:ascii="Ebrima" w:hAnsi="Ebrima" w:cs="Khmer U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7B636" w14:textId="77777777" w:rsidR="003E03BD" w:rsidRDefault="00000000">
    <w:pPr>
      <w:spacing w:after="0" w:line="240" w:lineRule="auto"/>
      <w:jc w:val="center"/>
      <w:rPr>
        <w:rFonts w:ascii="Old English Text MT" w:hAnsi="Old English Text MT" w:cs="Khmer UI"/>
        <w:b/>
        <w:color w:val="000000"/>
        <w:sz w:val="20"/>
      </w:rPr>
    </w:pPr>
    <w:r>
      <w:rPr>
        <w:rFonts w:ascii="Old English Text MT" w:hAnsi="Old English Text MT" w:cs="Arial"/>
        <w:noProof/>
        <w:sz w:val="36"/>
      </w:rPr>
      <w:drawing>
        <wp:inline distT="0" distB="0" distL="0" distR="0" wp14:anchorId="3B35C4E0" wp14:editId="18CE8CDC">
          <wp:extent cx="695960" cy="694690"/>
          <wp:effectExtent l="0" t="0" r="8890" b="0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6410" cy="6949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Old English Text MT" w:hAnsi="Old English Text MT" w:cs="Khmer UI"/>
        <w:color w:val="000000"/>
        <w:sz w:val="20"/>
      </w:rPr>
      <w:br/>
    </w:r>
    <w:r>
      <w:rPr>
        <w:rFonts w:ascii="Old English Text MT" w:hAnsi="Old English Text MT" w:cs="Khmer UI"/>
        <w:b/>
        <w:color w:val="000000"/>
        <w:sz w:val="24"/>
      </w:rPr>
      <w:t>Republic of the Philippines</w:t>
    </w:r>
  </w:p>
  <w:p w14:paraId="02B60A4A" w14:textId="77777777" w:rsidR="003E03BD" w:rsidRDefault="00000000">
    <w:pPr>
      <w:spacing w:after="0" w:line="240" w:lineRule="auto"/>
      <w:jc w:val="center"/>
      <w:rPr>
        <w:rFonts w:ascii="Old English Text MT" w:hAnsi="Old English Text MT" w:cs="Arial"/>
        <w:b/>
        <w:sz w:val="36"/>
      </w:rPr>
    </w:pPr>
    <w:r>
      <w:rPr>
        <w:rFonts w:ascii="Old English Text MT" w:hAnsi="Old English Text MT" w:cs="Arial"/>
        <w:b/>
        <w:sz w:val="36"/>
      </w:rPr>
      <w:t>Department of Education</w:t>
    </w:r>
  </w:p>
  <w:p w14:paraId="1CB5761A" w14:textId="77777777" w:rsidR="003E03BD" w:rsidRDefault="00000000">
    <w:pPr>
      <w:spacing w:after="0"/>
      <w:jc w:val="center"/>
      <w:rPr>
        <w:rFonts w:ascii="Bookman Old Style" w:hAnsi="Bookman Old Style"/>
        <w:sz w:val="20"/>
      </w:rPr>
    </w:pPr>
    <w:r>
      <w:rPr>
        <w:rFonts w:ascii="Bookman Old Style" w:hAnsi="Bookman Old Style"/>
        <w:sz w:val="20"/>
      </w:rPr>
      <w:t>REGION VIII</w:t>
    </w:r>
  </w:p>
  <w:p w14:paraId="78808648" w14:textId="77777777" w:rsidR="003E03BD" w:rsidRDefault="00000000">
    <w:pPr>
      <w:pBdr>
        <w:bottom w:val="single" w:sz="12" w:space="1" w:color="auto"/>
      </w:pBdr>
      <w:spacing w:after="0"/>
      <w:jc w:val="center"/>
      <w:rPr>
        <w:rFonts w:ascii="Copperplate Gothic Light" w:hAnsi="Copperplate Gothic Light"/>
      </w:rPr>
    </w:pPr>
    <w:r>
      <w:rPr>
        <w:rFonts w:ascii="Copperplate Gothic Light" w:hAnsi="Copperplate Gothic Light"/>
      </w:rPr>
      <w:t>SCHOOLS DIVISION OF LEYTE</w:t>
    </w:r>
  </w:p>
  <w:p w14:paraId="75AC69E5" w14:textId="77777777" w:rsidR="003E03BD" w:rsidRDefault="003E03BD">
    <w:pPr>
      <w:spacing w:after="0" w:line="240" w:lineRule="auto"/>
      <w:jc w:val="center"/>
      <w:rPr>
        <w:rFonts w:ascii="Old English Text MT" w:hAnsi="Old English Text MT" w:cs="Arial"/>
        <w:b/>
        <w:sz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B7953"/>
    <w:multiLevelType w:val="multilevel"/>
    <w:tmpl w:val="4A3B7953"/>
    <w:lvl w:ilvl="0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70" w:hanging="360"/>
      </w:pPr>
    </w:lvl>
    <w:lvl w:ilvl="2">
      <w:start w:val="1"/>
      <w:numFmt w:val="lowerRoman"/>
      <w:lvlText w:val="%3."/>
      <w:lvlJc w:val="right"/>
      <w:pPr>
        <w:ind w:left="2790" w:hanging="180"/>
      </w:pPr>
    </w:lvl>
    <w:lvl w:ilvl="3">
      <w:start w:val="1"/>
      <w:numFmt w:val="decimal"/>
      <w:lvlText w:val="%4."/>
      <w:lvlJc w:val="left"/>
      <w:pPr>
        <w:ind w:left="3510" w:hanging="360"/>
      </w:pPr>
    </w:lvl>
    <w:lvl w:ilvl="4">
      <w:start w:val="1"/>
      <w:numFmt w:val="lowerLetter"/>
      <w:lvlText w:val="%5."/>
      <w:lvlJc w:val="left"/>
      <w:pPr>
        <w:ind w:left="4230" w:hanging="360"/>
      </w:pPr>
    </w:lvl>
    <w:lvl w:ilvl="5">
      <w:start w:val="1"/>
      <w:numFmt w:val="lowerRoman"/>
      <w:lvlText w:val="%6."/>
      <w:lvlJc w:val="right"/>
      <w:pPr>
        <w:ind w:left="4950" w:hanging="180"/>
      </w:pPr>
    </w:lvl>
    <w:lvl w:ilvl="6">
      <w:start w:val="1"/>
      <w:numFmt w:val="decimal"/>
      <w:lvlText w:val="%7."/>
      <w:lvlJc w:val="left"/>
      <w:pPr>
        <w:ind w:left="5670" w:hanging="360"/>
      </w:pPr>
    </w:lvl>
    <w:lvl w:ilvl="7">
      <w:start w:val="1"/>
      <w:numFmt w:val="lowerLetter"/>
      <w:lvlText w:val="%8."/>
      <w:lvlJc w:val="left"/>
      <w:pPr>
        <w:ind w:left="6390" w:hanging="360"/>
      </w:pPr>
    </w:lvl>
    <w:lvl w:ilvl="8">
      <w:start w:val="1"/>
      <w:numFmt w:val="lowerRoman"/>
      <w:lvlText w:val="%9."/>
      <w:lvlJc w:val="right"/>
      <w:pPr>
        <w:ind w:left="7110" w:hanging="180"/>
      </w:pPr>
    </w:lvl>
  </w:abstractNum>
  <w:num w:numId="1" w16cid:durableId="52116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3D9"/>
    <w:rsid w:val="00000611"/>
    <w:rsid w:val="000008B2"/>
    <w:rsid w:val="000035B3"/>
    <w:rsid w:val="00004C5A"/>
    <w:rsid w:val="0000600B"/>
    <w:rsid w:val="00006544"/>
    <w:rsid w:val="0001219E"/>
    <w:rsid w:val="00021682"/>
    <w:rsid w:val="000218B2"/>
    <w:rsid w:val="00025083"/>
    <w:rsid w:val="00027B1F"/>
    <w:rsid w:val="00032176"/>
    <w:rsid w:val="00033380"/>
    <w:rsid w:val="000334C0"/>
    <w:rsid w:val="00034A9B"/>
    <w:rsid w:val="00037239"/>
    <w:rsid w:val="00037A84"/>
    <w:rsid w:val="000401BA"/>
    <w:rsid w:val="0004094D"/>
    <w:rsid w:val="00047F38"/>
    <w:rsid w:val="00051055"/>
    <w:rsid w:val="00051767"/>
    <w:rsid w:val="00055E12"/>
    <w:rsid w:val="00056A91"/>
    <w:rsid w:val="000570D5"/>
    <w:rsid w:val="000610F0"/>
    <w:rsid w:val="00061C25"/>
    <w:rsid w:val="0006509F"/>
    <w:rsid w:val="000651DB"/>
    <w:rsid w:val="000657FC"/>
    <w:rsid w:val="00070603"/>
    <w:rsid w:val="000720B3"/>
    <w:rsid w:val="00072B40"/>
    <w:rsid w:val="00073D7F"/>
    <w:rsid w:val="000740F6"/>
    <w:rsid w:val="00074522"/>
    <w:rsid w:val="00077029"/>
    <w:rsid w:val="000845E7"/>
    <w:rsid w:val="00090342"/>
    <w:rsid w:val="00090FCA"/>
    <w:rsid w:val="000926E8"/>
    <w:rsid w:val="00094923"/>
    <w:rsid w:val="000A199C"/>
    <w:rsid w:val="000A47EE"/>
    <w:rsid w:val="000A6659"/>
    <w:rsid w:val="000A7C1D"/>
    <w:rsid w:val="000B0900"/>
    <w:rsid w:val="000B47F6"/>
    <w:rsid w:val="000B5F24"/>
    <w:rsid w:val="000B6C55"/>
    <w:rsid w:val="000C078E"/>
    <w:rsid w:val="000C0F20"/>
    <w:rsid w:val="000C21E0"/>
    <w:rsid w:val="000C572E"/>
    <w:rsid w:val="000C7CA0"/>
    <w:rsid w:val="000D040B"/>
    <w:rsid w:val="000D1255"/>
    <w:rsid w:val="000D4959"/>
    <w:rsid w:val="000D6B0B"/>
    <w:rsid w:val="000D7EB3"/>
    <w:rsid w:val="000D7F36"/>
    <w:rsid w:val="000E00D3"/>
    <w:rsid w:val="000E103D"/>
    <w:rsid w:val="000E2141"/>
    <w:rsid w:val="000E2E22"/>
    <w:rsid w:val="000E57E3"/>
    <w:rsid w:val="000E5F60"/>
    <w:rsid w:val="000E7711"/>
    <w:rsid w:val="000F0117"/>
    <w:rsid w:val="000F0212"/>
    <w:rsid w:val="000F4B83"/>
    <w:rsid w:val="001026E8"/>
    <w:rsid w:val="00103BB6"/>
    <w:rsid w:val="00103DC3"/>
    <w:rsid w:val="0010576B"/>
    <w:rsid w:val="00107285"/>
    <w:rsid w:val="00107699"/>
    <w:rsid w:val="00110CA4"/>
    <w:rsid w:val="001111DF"/>
    <w:rsid w:val="001131DF"/>
    <w:rsid w:val="00113377"/>
    <w:rsid w:val="00117BF9"/>
    <w:rsid w:val="00120353"/>
    <w:rsid w:val="00121A2C"/>
    <w:rsid w:val="00122E49"/>
    <w:rsid w:val="00126AEA"/>
    <w:rsid w:val="00127BD2"/>
    <w:rsid w:val="0013023E"/>
    <w:rsid w:val="00134550"/>
    <w:rsid w:val="00135F12"/>
    <w:rsid w:val="0013785D"/>
    <w:rsid w:val="00137E7E"/>
    <w:rsid w:val="00137E8C"/>
    <w:rsid w:val="00140578"/>
    <w:rsid w:val="00140AB0"/>
    <w:rsid w:val="00140D40"/>
    <w:rsid w:val="001422D3"/>
    <w:rsid w:val="00143F38"/>
    <w:rsid w:val="00150464"/>
    <w:rsid w:val="00154BE0"/>
    <w:rsid w:val="00157064"/>
    <w:rsid w:val="0016147F"/>
    <w:rsid w:val="00161B98"/>
    <w:rsid w:val="001640D6"/>
    <w:rsid w:val="00170809"/>
    <w:rsid w:val="001743B0"/>
    <w:rsid w:val="00175294"/>
    <w:rsid w:val="00175E88"/>
    <w:rsid w:val="00190761"/>
    <w:rsid w:val="00190B8D"/>
    <w:rsid w:val="00190EE7"/>
    <w:rsid w:val="00192BBF"/>
    <w:rsid w:val="001952F7"/>
    <w:rsid w:val="0019744B"/>
    <w:rsid w:val="00197593"/>
    <w:rsid w:val="001A162C"/>
    <w:rsid w:val="001A20BA"/>
    <w:rsid w:val="001A5E37"/>
    <w:rsid w:val="001A6963"/>
    <w:rsid w:val="001A6EB1"/>
    <w:rsid w:val="001B1A7C"/>
    <w:rsid w:val="001B3951"/>
    <w:rsid w:val="001B3E2F"/>
    <w:rsid w:val="001B642D"/>
    <w:rsid w:val="001C0E8A"/>
    <w:rsid w:val="001C2781"/>
    <w:rsid w:val="001C2AA2"/>
    <w:rsid w:val="001C2F73"/>
    <w:rsid w:val="001C42B2"/>
    <w:rsid w:val="001C4571"/>
    <w:rsid w:val="001D278E"/>
    <w:rsid w:val="001D31A4"/>
    <w:rsid w:val="001D4F7D"/>
    <w:rsid w:val="001D523B"/>
    <w:rsid w:val="001D5B33"/>
    <w:rsid w:val="001D5E56"/>
    <w:rsid w:val="001D7E8B"/>
    <w:rsid w:val="001E0846"/>
    <w:rsid w:val="001E10BE"/>
    <w:rsid w:val="001E1228"/>
    <w:rsid w:val="001E22F9"/>
    <w:rsid w:val="001E3762"/>
    <w:rsid w:val="001E657E"/>
    <w:rsid w:val="001F2538"/>
    <w:rsid w:val="001F365C"/>
    <w:rsid w:val="001F74C3"/>
    <w:rsid w:val="001F7EC1"/>
    <w:rsid w:val="001F7FFE"/>
    <w:rsid w:val="0020126F"/>
    <w:rsid w:val="00202194"/>
    <w:rsid w:val="00202FCB"/>
    <w:rsid w:val="00206EEA"/>
    <w:rsid w:val="002116B3"/>
    <w:rsid w:val="00211C66"/>
    <w:rsid w:val="00213710"/>
    <w:rsid w:val="0021460D"/>
    <w:rsid w:val="0021613F"/>
    <w:rsid w:val="0022292D"/>
    <w:rsid w:val="0023090F"/>
    <w:rsid w:val="00231D32"/>
    <w:rsid w:val="002331DA"/>
    <w:rsid w:val="00235420"/>
    <w:rsid w:val="00235AE2"/>
    <w:rsid w:val="002374B0"/>
    <w:rsid w:val="002430EF"/>
    <w:rsid w:val="0024623B"/>
    <w:rsid w:val="00247903"/>
    <w:rsid w:val="00250753"/>
    <w:rsid w:val="00257BD1"/>
    <w:rsid w:val="0026102C"/>
    <w:rsid w:val="002616E7"/>
    <w:rsid w:val="00261A7B"/>
    <w:rsid w:val="00262A92"/>
    <w:rsid w:val="00262EB0"/>
    <w:rsid w:val="00263F14"/>
    <w:rsid w:val="002665C4"/>
    <w:rsid w:val="00267A0F"/>
    <w:rsid w:val="0027315C"/>
    <w:rsid w:val="002739ED"/>
    <w:rsid w:val="002747D7"/>
    <w:rsid w:val="002752D5"/>
    <w:rsid w:val="00276E2F"/>
    <w:rsid w:val="00281A4D"/>
    <w:rsid w:val="00283144"/>
    <w:rsid w:val="00283DFE"/>
    <w:rsid w:val="00285C6A"/>
    <w:rsid w:val="00287726"/>
    <w:rsid w:val="00292EAC"/>
    <w:rsid w:val="0029301E"/>
    <w:rsid w:val="00296F0B"/>
    <w:rsid w:val="002A3446"/>
    <w:rsid w:val="002A5657"/>
    <w:rsid w:val="002A7AB4"/>
    <w:rsid w:val="002B21E6"/>
    <w:rsid w:val="002B50BA"/>
    <w:rsid w:val="002B51F1"/>
    <w:rsid w:val="002C063E"/>
    <w:rsid w:val="002C1014"/>
    <w:rsid w:val="002C12DD"/>
    <w:rsid w:val="002C234E"/>
    <w:rsid w:val="002C5332"/>
    <w:rsid w:val="002D1BB3"/>
    <w:rsid w:val="002D2092"/>
    <w:rsid w:val="002D22FC"/>
    <w:rsid w:val="002D2A82"/>
    <w:rsid w:val="002D35C8"/>
    <w:rsid w:val="002D5F30"/>
    <w:rsid w:val="002D6B74"/>
    <w:rsid w:val="002E1FC0"/>
    <w:rsid w:val="002E2E25"/>
    <w:rsid w:val="002E3B41"/>
    <w:rsid w:val="002E6BA5"/>
    <w:rsid w:val="002F2AE9"/>
    <w:rsid w:val="002F3350"/>
    <w:rsid w:val="002F3754"/>
    <w:rsid w:val="002F5935"/>
    <w:rsid w:val="002F764A"/>
    <w:rsid w:val="00301BEB"/>
    <w:rsid w:val="003020DC"/>
    <w:rsid w:val="00305E5B"/>
    <w:rsid w:val="00305EBD"/>
    <w:rsid w:val="00311096"/>
    <w:rsid w:val="00311B01"/>
    <w:rsid w:val="0031264C"/>
    <w:rsid w:val="00323D3E"/>
    <w:rsid w:val="003240FE"/>
    <w:rsid w:val="00324904"/>
    <w:rsid w:val="00325E0A"/>
    <w:rsid w:val="00326270"/>
    <w:rsid w:val="00327E23"/>
    <w:rsid w:val="00331613"/>
    <w:rsid w:val="003316A8"/>
    <w:rsid w:val="00331A57"/>
    <w:rsid w:val="00333B6F"/>
    <w:rsid w:val="0033550A"/>
    <w:rsid w:val="00335536"/>
    <w:rsid w:val="003371BC"/>
    <w:rsid w:val="003423AC"/>
    <w:rsid w:val="00342597"/>
    <w:rsid w:val="003441B7"/>
    <w:rsid w:val="003452D1"/>
    <w:rsid w:val="003452F0"/>
    <w:rsid w:val="0034602B"/>
    <w:rsid w:val="00347485"/>
    <w:rsid w:val="00351F6A"/>
    <w:rsid w:val="00355A32"/>
    <w:rsid w:val="003577FC"/>
    <w:rsid w:val="003618A7"/>
    <w:rsid w:val="003629CE"/>
    <w:rsid w:val="00363CEF"/>
    <w:rsid w:val="00364F88"/>
    <w:rsid w:val="00365E5E"/>
    <w:rsid w:val="00370001"/>
    <w:rsid w:val="0037148F"/>
    <w:rsid w:val="00372609"/>
    <w:rsid w:val="003752EA"/>
    <w:rsid w:val="00376862"/>
    <w:rsid w:val="00377AA1"/>
    <w:rsid w:val="003808C2"/>
    <w:rsid w:val="00381D1E"/>
    <w:rsid w:val="00384206"/>
    <w:rsid w:val="00387528"/>
    <w:rsid w:val="0038792A"/>
    <w:rsid w:val="003934F5"/>
    <w:rsid w:val="00393956"/>
    <w:rsid w:val="0039483D"/>
    <w:rsid w:val="003961BC"/>
    <w:rsid w:val="003A1B7A"/>
    <w:rsid w:val="003A2213"/>
    <w:rsid w:val="003A6CB4"/>
    <w:rsid w:val="003A701F"/>
    <w:rsid w:val="003A766B"/>
    <w:rsid w:val="003B0A32"/>
    <w:rsid w:val="003B30D2"/>
    <w:rsid w:val="003B33B8"/>
    <w:rsid w:val="003B35BE"/>
    <w:rsid w:val="003B4B5B"/>
    <w:rsid w:val="003B51CF"/>
    <w:rsid w:val="003B5D5D"/>
    <w:rsid w:val="003B7EAF"/>
    <w:rsid w:val="003C0815"/>
    <w:rsid w:val="003C14C6"/>
    <w:rsid w:val="003C28AB"/>
    <w:rsid w:val="003C2C7F"/>
    <w:rsid w:val="003C330C"/>
    <w:rsid w:val="003C641B"/>
    <w:rsid w:val="003D03DC"/>
    <w:rsid w:val="003D071E"/>
    <w:rsid w:val="003D1FB3"/>
    <w:rsid w:val="003D2CBE"/>
    <w:rsid w:val="003D42C8"/>
    <w:rsid w:val="003D5DC9"/>
    <w:rsid w:val="003E03BD"/>
    <w:rsid w:val="003E12E9"/>
    <w:rsid w:val="003E16CD"/>
    <w:rsid w:val="003E16DE"/>
    <w:rsid w:val="003E1C89"/>
    <w:rsid w:val="003E278D"/>
    <w:rsid w:val="003F017F"/>
    <w:rsid w:val="003F2C7F"/>
    <w:rsid w:val="00400570"/>
    <w:rsid w:val="0040115F"/>
    <w:rsid w:val="00403E70"/>
    <w:rsid w:val="00407588"/>
    <w:rsid w:val="0041091F"/>
    <w:rsid w:val="0041273A"/>
    <w:rsid w:val="004130CB"/>
    <w:rsid w:val="004131F2"/>
    <w:rsid w:val="00414285"/>
    <w:rsid w:val="00414403"/>
    <w:rsid w:val="00414573"/>
    <w:rsid w:val="00416817"/>
    <w:rsid w:val="00417025"/>
    <w:rsid w:val="004178F7"/>
    <w:rsid w:val="00417966"/>
    <w:rsid w:val="0042048D"/>
    <w:rsid w:val="0042116F"/>
    <w:rsid w:val="0042122F"/>
    <w:rsid w:val="004215C0"/>
    <w:rsid w:val="004219C1"/>
    <w:rsid w:val="00422922"/>
    <w:rsid w:val="004265C1"/>
    <w:rsid w:val="0042772D"/>
    <w:rsid w:val="004304F4"/>
    <w:rsid w:val="00430B68"/>
    <w:rsid w:val="00430E1E"/>
    <w:rsid w:val="004323E5"/>
    <w:rsid w:val="004354A1"/>
    <w:rsid w:val="004368CE"/>
    <w:rsid w:val="0043784B"/>
    <w:rsid w:val="00444CAB"/>
    <w:rsid w:val="00445EF9"/>
    <w:rsid w:val="004469B1"/>
    <w:rsid w:val="00447622"/>
    <w:rsid w:val="00450613"/>
    <w:rsid w:val="0045358A"/>
    <w:rsid w:val="00453C5A"/>
    <w:rsid w:val="004546FA"/>
    <w:rsid w:val="00456325"/>
    <w:rsid w:val="00456DBA"/>
    <w:rsid w:val="00460DB4"/>
    <w:rsid w:val="0046262B"/>
    <w:rsid w:val="00463F68"/>
    <w:rsid w:val="0046488E"/>
    <w:rsid w:val="004649E9"/>
    <w:rsid w:val="00464D71"/>
    <w:rsid w:val="004716E4"/>
    <w:rsid w:val="004732F6"/>
    <w:rsid w:val="004742CC"/>
    <w:rsid w:val="00475C1E"/>
    <w:rsid w:val="004768AB"/>
    <w:rsid w:val="004778E8"/>
    <w:rsid w:val="00481CFA"/>
    <w:rsid w:val="00483B54"/>
    <w:rsid w:val="00485FC1"/>
    <w:rsid w:val="00491177"/>
    <w:rsid w:val="00492537"/>
    <w:rsid w:val="004934E5"/>
    <w:rsid w:val="00493F7E"/>
    <w:rsid w:val="00497FA8"/>
    <w:rsid w:val="004A4107"/>
    <w:rsid w:val="004A54AB"/>
    <w:rsid w:val="004A6168"/>
    <w:rsid w:val="004A6896"/>
    <w:rsid w:val="004B1DC3"/>
    <w:rsid w:val="004B3BB5"/>
    <w:rsid w:val="004B46E2"/>
    <w:rsid w:val="004B4959"/>
    <w:rsid w:val="004B5532"/>
    <w:rsid w:val="004B5CC1"/>
    <w:rsid w:val="004B76EC"/>
    <w:rsid w:val="004C15D1"/>
    <w:rsid w:val="004C33EB"/>
    <w:rsid w:val="004C3A03"/>
    <w:rsid w:val="004D090B"/>
    <w:rsid w:val="004D28F5"/>
    <w:rsid w:val="004D2C21"/>
    <w:rsid w:val="004D4059"/>
    <w:rsid w:val="004E1307"/>
    <w:rsid w:val="004E14DF"/>
    <w:rsid w:val="004E696F"/>
    <w:rsid w:val="004F3DCB"/>
    <w:rsid w:val="004F4BF7"/>
    <w:rsid w:val="00504A3C"/>
    <w:rsid w:val="00506362"/>
    <w:rsid w:val="00506ECE"/>
    <w:rsid w:val="00510B64"/>
    <w:rsid w:val="00512D76"/>
    <w:rsid w:val="00513666"/>
    <w:rsid w:val="00514D26"/>
    <w:rsid w:val="005167A4"/>
    <w:rsid w:val="00516FBB"/>
    <w:rsid w:val="00520F26"/>
    <w:rsid w:val="00523D65"/>
    <w:rsid w:val="00525A75"/>
    <w:rsid w:val="005303D9"/>
    <w:rsid w:val="00531271"/>
    <w:rsid w:val="0053195B"/>
    <w:rsid w:val="00532627"/>
    <w:rsid w:val="005331DD"/>
    <w:rsid w:val="00533332"/>
    <w:rsid w:val="00534510"/>
    <w:rsid w:val="00536BA7"/>
    <w:rsid w:val="0054324A"/>
    <w:rsid w:val="0054508E"/>
    <w:rsid w:val="005452F2"/>
    <w:rsid w:val="0054536E"/>
    <w:rsid w:val="00551413"/>
    <w:rsid w:val="00552F92"/>
    <w:rsid w:val="00553113"/>
    <w:rsid w:val="00554164"/>
    <w:rsid w:val="00554A0D"/>
    <w:rsid w:val="0055565C"/>
    <w:rsid w:val="00557EE4"/>
    <w:rsid w:val="00565B6A"/>
    <w:rsid w:val="005664FF"/>
    <w:rsid w:val="0056683C"/>
    <w:rsid w:val="00571E9E"/>
    <w:rsid w:val="00573C2F"/>
    <w:rsid w:val="00574859"/>
    <w:rsid w:val="0057726E"/>
    <w:rsid w:val="005773CF"/>
    <w:rsid w:val="0058036B"/>
    <w:rsid w:val="00580610"/>
    <w:rsid w:val="00583ACC"/>
    <w:rsid w:val="00584B8A"/>
    <w:rsid w:val="00584E50"/>
    <w:rsid w:val="00584FEE"/>
    <w:rsid w:val="0058544B"/>
    <w:rsid w:val="0058654F"/>
    <w:rsid w:val="0058695E"/>
    <w:rsid w:val="00587E7F"/>
    <w:rsid w:val="00590C87"/>
    <w:rsid w:val="00594331"/>
    <w:rsid w:val="00595449"/>
    <w:rsid w:val="005A044A"/>
    <w:rsid w:val="005A0BFF"/>
    <w:rsid w:val="005A5114"/>
    <w:rsid w:val="005A6C03"/>
    <w:rsid w:val="005A7D02"/>
    <w:rsid w:val="005B07E1"/>
    <w:rsid w:val="005B0F66"/>
    <w:rsid w:val="005B358B"/>
    <w:rsid w:val="005B3A65"/>
    <w:rsid w:val="005B3CEC"/>
    <w:rsid w:val="005B5A9D"/>
    <w:rsid w:val="005B5ABF"/>
    <w:rsid w:val="005B77EE"/>
    <w:rsid w:val="005B7F09"/>
    <w:rsid w:val="005C0C1D"/>
    <w:rsid w:val="005C3875"/>
    <w:rsid w:val="005C4272"/>
    <w:rsid w:val="005C4FBD"/>
    <w:rsid w:val="005D041E"/>
    <w:rsid w:val="005D575A"/>
    <w:rsid w:val="005D5905"/>
    <w:rsid w:val="005D6BDA"/>
    <w:rsid w:val="005E4A3D"/>
    <w:rsid w:val="005E53BA"/>
    <w:rsid w:val="005E7640"/>
    <w:rsid w:val="005F0E89"/>
    <w:rsid w:val="005F2F18"/>
    <w:rsid w:val="005F57F4"/>
    <w:rsid w:val="005F607D"/>
    <w:rsid w:val="00600AF6"/>
    <w:rsid w:val="0060184E"/>
    <w:rsid w:val="00603694"/>
    <w:rsid w:val="00603ADE"/>
    <w:rsid w:val="00603BD8"/>
    <w:rsid w:val="0060503F"/>
    <w:rsid w:val="00606CFB"/>
    <w:rsid w:val="00610D43"/>
    <w:rsid w:val="00615D2F"/>
    <w:rsid w:val="00616A32"/>
    <w:rsid w:val="0061760C"/>
    <w:rsid w:val="00620C80"/>
    <w:rsid w:val="006212B3"/>
    <w:rsid w:val="00622CED"/>
    <w:rsid w:val="00622D4D"/>
    <w:rsid w:val="006277AE"/>
    <w:rsid w:val="006312DF"/>
    <w:rsid w:val="00632628"/>
    <w:rsid w:val="006332C7"/>
    <w:rsid w:val="00633CB0"/>
    <w:rsid w:val="00635AB3"/>
    <w:rsid w:val="00640D50"/>
    <w:rsid w:val="00641EFC"/>
    <w:rsid w:val="006427DB"/>
    <w:rsid w:val="0064413A"/>
    <w:rsid w:val="00647010"/>
    <w:rsid w:val="006517E1"/>
    <w:rsid w:val="00652C76"/>
    <w:rsid w:val="00653783"/>
    <w:rsid w:val="00657197"/>
    <w:rsid w:val="00661DC1"/>
    <w:rsid w:val="00665B1C"/>
    <w:rsid w:val="00667C2F"/>
    <w:rsid w:val="00670A8E"/>
    <w:rsid w:val="00670E9F"/>
    <w:rsid w:val="00673AA2"/>
    <w:rsid w:val="00673F2F"/>
    <w:rsid w:val="0067650C"/>
    <w:rsid w:val="00677828"/>
    <w:rsid w:val="00682C75"/>
    <w:rsid w:val="00683168"/>
    <w:rsid w:val="006838DC"/>
    <w:rsid w:val="00683A86"/>
    <w:rsid w:val="00683B5D"/>
    <w:rsid w:val="00685185"/>
    <w:rsid w:val="006851AB"/>
    <w:rsid w:val="00685EFC"/>
    <w:rsid w:val="00692FAB"/>
    <w:rsid w:val="00694EE2"/>
    <w:rsid w:val="0069647E"/>
    <w:rsid w:val="00697334"/>
    <w:rsid w:val="006A08DA"/>
    <w:rsid w:val="006A3F0D"/>
    <w:rsid w:val="006A3F6E"/>
    <w:rsid w:val="006A4857"/>
    <w:rsid w:val="006A4B1B"/>
    <w:rsid w:val="006A7A46"/>
    <w:rsid w:val="006B071B"/>
    <w:rsid w:val="006B0BE6"/>
    <w:rsid w:val="006B344A"/>
    <w:rsid w:val="006B3C8D"/>
    <w:rsid w:val="006B57B6"/>
    <w:rsid w:val="006B665A"/>
    <w:rsid w:val="006C0A18"/>
    <w:rsid w:val="006C0BBC"/>
    <w:rsid w:val="006C2205"/>
    <w:rsid w:val="006C22A6"/>
    <w:rsid w:val="006C78D9"/>
    <w:rsid w:val="006D11A0"/>
    <w:rsid w:val="006D2A88"/>
    <w:rsid w:val="006D6746"/>
    <w:rsid w:val="006D7FB5"/>
    <w:rsid w:val="006E2AB3"/>
    <w:rsid w:val="006F03B6"/>
    <w:rsid w:val="006F35C1"/>
    <w:rsid w:val="007009D9"/>
    <w:rsid w:val="00703CD8"/>
    <w:rsid w:val="00704AE1"/>
    <w:rsid w:val="00705987"/>
    <w:rsid w:val="00707145"/>
    <w:rsid w:val="007076CF"/>
    <w:rsid w:val="0071327C"/>
    <w:rsid w:val="00715B08"/>
    <w:rsid w:val="0071624D"/>
    <w:rsid w:val="0071682F"/>
    <w:rsid w:val="007203C7"/>
    <w:rsid w:val="00722587"/>
    <w:rsid w:val="0072310C"/>
    <w:rsid w:val="00724E67"/>
    <w:rsid w:val="0072564B"/>
    <w:rsid w:val="0072620B"/>
    <w:rsid w:val="00727328"/>
    <w:rsid w:val="007320A8"/>
    <w:rsid w:val="0073265C"/>
    <w:rsid w:val="00734D48"/>
    <w:rsid w:val="00734FDF"/>
    <w:rsid w:val="0073514C"/>
    <w:rsid w:val="00735D90"/>
    <w:rsid w:val="00741351"/>
    <w:rsid w:val="007413F5"/>
    <w:rsid w:val="00742D06"/>
    <w:rsid w:val="007434B6"/>
    <w:rsid w:val="00752892"/>
    <w:rsid w:val="007534B8"/>
    <w:rsid w:val="00755B7D"/>
    <w:rsid w:val="007570CF"/>
    <w:rsid w:val="007617BE"/>
    <w:rsid w:val="0076194D"/>
    <w:rsid w:val="00763114"/>
    <w:rsid w:val="007720D0"/>
    <w:rsid w:val="00775FAC"/>
    <w:rsid w:val="00777402"/>
    <w:rsid w:val="007774D1"/>
    <w:rsid w:val="00777A6B"/>
    <w:rsid w:val="00781547"/>
    <w:rsid w:val="00784087"/>
    <w:rsid w:val="0078471B"/>
    <w:rsid w:val="00784C3C"/>
    <w:rsid w:val="00786FCF"/>
    <w:rsid w:val="00793B17"/>
    <w:rsid w:val="00793E7F"/>
    <w:rsid w:val="00794046"/>
    <w:rsid w:val="00795A06"/>
    <w:rsid w:val="00796609"/>
    <w:rsid w:val="007968E5"/>
    <w:rsid w:val="007A0BA6"/>
    <w:rsid w:val="007A17E3"/>
    <w:rsid w:val="007A44ED"/>
    <w:rsid w:val="007A5146"/>
    <w:rsid w:val="007A641C"/>
    <w:rsid w:val="007B286B"/>
    <w:rsid w:val="007C23DE"/>
    <w:rsid w:val="007C3565"/>
    <w:rsid w:val="007C43A6"/>
    <w:rsid w:val="007C46A9"/>
    <w:rsid w:val="007C570C"/>
    <w:rsid w:val="007C62A8"/>
    <w:rsid w:val="007C773E"/>
    <w:rsid w:val="007D0717"/>
    <w:rsid w:val="007D6071"/>
    <w:rsid w:val="007D654B"/>
    <w:rsid w:val="007D6ACD"/>
    <w:rsid w:val="007E00CA"/>
    <w:rsid w:val="007E0CFA"/>
    <w:rsid w:val="007E27C8"/>
    <w:rsid w:val="007E297B"/>
    <w:rsid w:val="007E3AF5"/>
    <w:rsid w:val="007E531D"/>
    <w:rsid w:val="007E73D3"/>
    <w:rsid w:val="007F11D8"/>
    <w:rsid w:val="007F1D4D"/>
    <w:rsid w:val="007F3026"/>
    <w:rsid w:val="007F30D0"/>
    <w:rsid w:val="007F38AE"/>
    <w:rsid w:val="007F39CD"/>
    <w:rsid w:val="007F6E8E"/>
    <w:rsid w:val="007F707C"/>
    <w:rsid w:val="00801A7C"/>
    <w:rsid w:val="0080346C"/>
    <w:rsid w:val="00804EE2"/>
    <w:rsid w:val="00812442"/>
    <w:rsid w:val="00814049"/>
    <w:rsid w:val="0081512B"/>
    <w:rsid w:val="00816F8E"/>
    <w:rsid w:val="00817B77"/>
    <w:rsid w:val="00817F48"/>
    <w:rsid w:val="00821685"/>
    <w:rsid w:val="00824D1E"/>
    <w:rsid w:val="0082530B"/>
    <w:rsid w:val="00825A0D"/>
    <w:rsid w:val="008274B1"/>
    <w:rsid w:val="00827B03"/>
    <w:rsid w:val="00830370"/>
    <w:rsid w:val="0083042A"/>
    <w:rsid w:val="0083216A"/>
    <w:rsid w:val="00834062"/>
    <w:rsid w:val="0084219A"/>
    <w:rsid w:val="00842A27"/>
    <w:rsid w:val="0084382F"/>
    <w:rsid w:val="00845FBC"/>
    <w:rsid w:val="00846978"/>
    <w:rsid w:val="00850EE3"/>
    <w:rsid w:val="008517F6"/>
    <w:rsid w:val="008518AB"/>
    <w:rsid w:val="0085410F"/>
    <w:rsid w:val="00856A7D"/>
    <w:rsid w:val="0086014C"/>
    <w:rsid w:val="00860FA5"/>
    <w:rsid w:val="008625CC"/>
    <w:rsid w:val="008630AC"/>
    <w:rsid w:val="008652D3"/>
    <w:rsid w:val="00865642"/>
    <w:rsid w:val="0086764B"/>
    <w:rsid w:val="008716A7"/>
    <w:rsid w:val="00880C23"/>
    <w:rsid w:val="008832FE"/>
    <w:rsid w:val="008850B5"/>
    <w:rsid w:val="00887A67"/>
    <w:rsid w:val="00887B37"/>
    <w:rsid w:val="0089315A"/>
    <w:rsid w:val="008958E7"/>
    <w:rsid w:val="00896656"/>
    <w:rsid w:val="00897598"/>
    <w:rsid w:val="00897D0D"/>
    <w:rsid w:val="008B145C"/>
    <w:rsid w:val="008B275E"/>
    <w:rsid w:val="008B3E36"/>
    <w:rsid w:val="008B6A22"/>
    <w:rsid w:val="008C2BF2"/>
    <w:rsid w:val="008C7DCB"/>
    <w:rsid w:val="008D2C6A"/>
    <w:rsid w:val="008D5873"/>
    <w:rsid w:val="008D7068"/>
    <w:rsid w:val="008E0A27"/>
    <w:rsid w:val="008E1083"/>
    <w:rsid w:val="008E10BC"/>
    <w:rsid w:val="008E3B75"/>
    <w:rsid w:val="008E54CC"/>
    <w:rsid w:val="008E61B1"/>
    <w:rsid w:val="008E712D"/>
    <w:rsid w:val="008E7757"/>
    <w:rsid w:val="008F02C9"/>
    <w:rsid w:val="008F1A2C"/>
    <w:rsid w:val="008F1FC0"/>
    <w:rsid w:val="008F2B3D"/>
    <w:rsid w:val="008F3638"/>
    <w:rsid w:val="008F6FA2"/>
    <w:rsid w:val="008F7E1C"/>
    <w:rsid w:val="00900F3A"/>
    <w:rsid w:val="009051EB"/>
    <w:rsid w:val="0090551B"/>
    <w:rsid w:val="00905F3F"/>
    <w:rsid w:val="00913BE6"/>
    <w:rsid w:val="00915B59"/>
    <w:rsid w:val="0091621F"/>
    <w:rsid w:val="00916546"/>
    <w:rsid w:val="00917A20"/>
    <w:rsid w:val="009211F7"/>
    <w:rsid w:val="009222C1"/>
    <w:rsid w:val="00922C61"/>
    <w:rsid w:val="0092406F"/>
    <w:rsid w:val="009265B5"/>
    <w:rsid w:val="00927B9B"/>
    <w:rsid w:val="0093019A"/>
    <w:rsid w:val="00932C65"/>
    <w:rsid w:val="00932E4A"/>
    <w:rsid w:val="00934789"/>
    <w:rsid w:val="0093670B"/>
    <w:rsid w:val="0093754B"/>
    <w:rsid w:val="0094167D"/>
    <w:rsid w:val="00941F15"/>
    <w:rsid w:val="00944E89"/>
    <w:rsid w:val="00945A1C"/>
    <w:rsid w:val="00950134"/>
    <w:rsid w:val="009502A8"/>
    <w:rsid w:val="00952549"/>
    <w:rsid w:val="00953100"/>
    <w:rsid w:val="00953D66"/>
    <w:rsid w:val="00953E97"/>
    <w:rsid w:val="009574D8"/>
    <w:rsid w:val="00957AAA"/>
    <w:rsid w:val="00957EE8"/>
    <w:rsid w:val="0096013E"/>
    <w:rsid w:val="00960F0C"/>
    <w:rsid w:val="00961B32"/>
    <w:rsid w:val="0096254A"/>
    <w:rsid w:val="00964233"/>
    <w:rsid w:val="00965254"/>
    <w:rsid w:val="00966E2E"/>
    <w:rsid w:val="00967B12"/>
    <w:rsid w:val="00972804"/>
    <w:rsid w:val="00972FC8"/>
    <w:rsid w:val="00974C2B"/>
    <w:rsid w:val="0097719A"/>
    <w:rsid w:val="009778BB"/>
    <w:rsid w:val="00980040"/>
    <w:rsid w:val="0098156A"/>
    <w:rsid w:val="00982C3F"/>
    <w:rsid w:val="00982FA3"/>
    <w:rsid w:val="00982FF9"/>
    <w:rsid w:val="00985C15"/>
    <w:rsid w:val="00986273"/>
    <w:rsid w:val="00986A0C"/>
    <w:rsid w:val="0099060A"/>
    <w:rsid w:val="00990A9D"/>
    <w:rsid w:val="00997677"/>
    <w:rsid w:val="00997C05"/>
    <w:rsid w:val="00997FA5"/>
    <w:rsid w:val="009A0753"/>
    <w:rsid w:val="009A235B"/>
    <w:rsid w:val="009A44DB"/>
    <w:rsid w:val="009A4D73"/>
    <w:rsid w:val="009A59EB"/>
    <w:rsid w:val="009A6659"/>
    <w:rsid w:val="009A7E95"/>
    <w:rsid w:val="009B1926"/>
    <w:rsid w:val="009B2493"/>
    <w:rsid w:val="009B28FB"/>
    <w:rsid w:val="009B413A"/>
    <w:rsid w:val="009B4933"/>
    <w:rsid w:val="009B5B84"/>
    <w:rsid w:val="009B6811"/>
    <w:rsid w:val="009C02C2"/>
    <w:rsid w:val="009C04AE"/>
    <w:rsid w:val="009C0870"/>
    <w:rsid w:val="009C0A08"/>
    <w:rsid w:val="009C1A34"/>
    <w:rsid w:val="009C538D"/>
    <w:rsid w:val="009D0829"/>
    <w:rsid w:val="009D14EB"/>
    <w:rsid w:val="009D287C"/>
    <w:rsid w:val="009D3B0E"/>
    <w:rsid w:val="009D4027"/>
    <w:rsid w:val="009D430E"/>
    <w:rsid w:val="009D6309"/>
    <w:rsid w:val="009D6466"/>
    <w:rsid w:val="009D70F2"/>
    <w:rsid w:val="009D7319"/>
    <w:rsid w:val="009D7DEA"/>
    <w:rsid w:val="009E0132"/>
    <w:rsid w:val="009E06D3"/>
    <w:rsid w:val="009E2E17"/>
    <w:rsid w:val="009E3610"/>
    <w:rsid w:val="009E4C2E"/>
    <w:rsid w:val="009E5837"/>
    <w:rsid w:val="009E7CDF"/>
    <w:rsid w:val="009F0550"/>
    <w:rsid w:val="009F2A32"/>
    <w:rsid w:val="009F5A24"/>
    <w:rsid w:val="009F6B6A"/>
    <w:rsid w:val="009F7D63"/>
    <w:rsid w:val="00A00B58"/>
    <w:rsid w:val="00A0345E"/>
    <w:rsid w:val="00A03E71"/>
    <w:rsid w:val="00A04657"/>
    <w:rsid w:val="00A04F88"/>
    <w:rsid w:val="00A0514A"/>
    <w:rsid w:val="00A05572"/>
    <w:rsid w:val="00A06607"/>
    <w:rsid w:val="00A11303"/>
    <w:rsid w:val="00A11C66"/>
    <w:rsid w:val="00A11E79"/>
    <w:rsid w:val="00A11FC2"/>
    <w:rsid w:val="00A1600C"/>
    <w:rsid w:val="00A16803"/>
    <w:rsid w:val="00A200B4"/>
    <w:rsid w:val="00A2011E"/>
    <w:rsid w:val="00A20D35"/>
    <w:rsid w:val="00A20DD1"/>
    <w:rsid w:val="00A20EDB"/>
    <w:rsid w:val="00A213A5"/>
    <w:rsid w:val="00A21809"/>
    <w:rsid w:val="00A23FEA"/>
    <w:rsid w:val="00A26498"/>
    <w:rsid w:val="00A26932"/>
    <w:rsid w:val="00A27F60"/>
    <w:rsid w:val="00A30015"/>
    <w:rsid w:val="00A30BA1"/>
    <w:rsid w:val="00A31E31"/>
    <w:rsid w:val="00A32538"/>
    <w:rsid w:val="00A32D8D"/>
    <w:rsid w:val="00A409CC"/>
    <w:rsid w:val="00A4197F"/>
    <w:rsid w:val="00A42F3C"/>
    <w:rsid w:val="00A43412"/>
    <w:rsid w:val="00A43826"/>
    <w:rsid w:val="00A44210"/>
    <w:rsid w:val="00A462E9"/>
    <w:rsid w:val="00A46686"/>
    <w:rsid w:val="00A46816"/>
    <w:rsid w:val="00A47D53"/>
    <w:rsid w:val="00A506B6"/>
    <w:rsid w:val="00A51A42"/>
    <w:rsid w:val="00A546C6"/>
    <w:rsid w:val="00A55335"/>
    <w:rsid w:val="00A56673"/>
    <w:rsid w:val="00A578FF"/>
    <w:rsid w:val="00A6155B"/>
    <w:rsid w:val="00A6422A"/>
    <w:rsid w:val="00A645F1"/>
    <w:rsid w:val="00A64962"/>
    <w:rsid w:val="00A70440"/>
    <w:rsid w:val="00A7111F"/>
    <w:rsid w:val="00A72CD2"/>
    <w:rsid w:val="00A7521D"/>
    <w:rsid w:val="00A755A4"/>
    <w:rsid w:val="00A759C4"/>
    <w:rsid w:val="00A778C1"/>
    <w:rsid w:val="00A811BC"/>
    <w:rsid w:val="00A83298"/>
    <w:rsid w:val="00A83EC0"/>
    <w:rsid w:val="00A845B9"/>
    <w:rsid w:val="00A85AAC"/>
    <w:rsid w:val="00A86207"/>
    <w:rsid w:val="00A87D49"/>
    <w:rsid w:val="00A91845"/>
    <w:rsid w:val="00A91F6F"/>
    <w:rsid w:val="00A923FF"/>
    <w:rsid w:val="00A934BC"/>
    <w:rsid w:val="00A93D1F"/>
    <w:rsid w:val="00A9453B"/>
    <w:rsid w:val="00AA1812"/>
    <w:rsid w:val="00AA2C97"/>
    <w:rsid w:val="00AA68BB"/>
    <w:rsid w:val="00AA7B78"/>
    <w:rsid w:val="00AB3D19"/>
    <w:rsid w:val="00AB3E14"/>
    <w:rsid w:val="00AB4A71"/>
    <w:rsid w:val="00AB573B"/>
    <w:rsid w:val="00AB7DEB"/>
    <w:rsid w:val="00AC16EE"/>
    <w:rsid w:val="00AC1DF7"/>
    <w:rsid w:val="00AC233B"/>
    <w:rsid w:val="00AC3C97"/>
    <w:rsid w:val="00AC5581"/>
    <w:rsid w:val="00AD0885"/>
    <w:rsid w:val="00AD0BCD"/>
    <w:rsid w:val="00AD33DD"/>
    <w:rsid w:val="00AD47C4"/>
    <w:rsid w:val="00AD4BC1"/>
    <w:rsid w:val="00AD5C03"/>
    <w:rsid w:val="00AD6A3C"/>
    <w:rsid w:val="00AD74BC"/>
    <w:rsid w:val="00AE1321"/>
    <w:rsid w:val="00AE53F9"/>
    <w:rsid w:val="00AF0C61"/>
    <w:rsid w:val="00AF2154"/>
    <w:rsid w:val="00AF4690"/>
    <w:rsid w:val="00AF6B69"/>
    <w:rsid w:val="00AF7D68"/>
    <w:rsid w:val="00B013ED"/>
    <w:rsid w:val="00B02601"/>
    <w:rsid w:val="00B0316B"/>
    <w:rsid w:val="00B05B1C"/>
    <w:rsid w:val="00B06B66"/>
    <w:rsid w:val="00B07179"/>
    <w:rsid w:val="00B120C3"/>
    <w:rsid w:val="00B13597"/>
    <w:rsid w:val="00B14941"/>
    <w:rsid w:val="00B16A6E"/>
    <w:rsid w:val="00B1795E"/>
    <w:rsid w:val="00B2317C"/>
    <w:rsid w:val="00B23C33"/>
    <w:rsid w:val="00B24682"/>
    <w:rsid w:val="00B30011"/>
    <w:rsid w:val="00B302B5"/>
    <w:rsid w:val="00B30387"/>
    <w:rsid w:val="00B30F1F"/>
    <w:rsid w:val="00B31201"/>
    <w:rsid w:val="00B31C6C"/>
    <w:rsid w:val="00B31FED"/>
    <w:rsid w:val="00B35E0A"/>
    <w:rsid w:val="00B37C45"/>
    <w:rsid w:val="00B41CB9"/>
    <w:rsid w:val="00B42D75"/>
    <w:rsid w:val="00B46F67"/>
    <w:rsid w:val="00B52135"/>
    <w:rsid w:val="00B5279A"/>
    <w:rsid w:val="00B5449A"/>
    <w:rsid w:val="00B54E26"/>
    <w:rsid w:val="00B55056"/>
    <w:rsid w:val="00B642C3"/>
    <w:rsid w:val="00B707F5"/>
    <w:rsid w:val="00B70A3E"/>
    <w:rsid w:val="00B71E34"/>
    <w:rsid w:val="00B7409F"/>
    <w:rsid w:val="00B74F2D"/>
    <w:rsid w:val="00B826AF"/>
    <w:rsid w:val="00B82F66"/>
    <w:rsid w:val="00B84FAB"/>
    <w:rsid w:val="00B85FC3"/>
    <w:rsid w:val="00B90BF2"/>
    <w:rsid w:val="00B9370D"/>
    <w:rsid w:val="00B93A24"/>
    <w:rsid w:val="00B96E81"/>
    <w:rsid w:val="00BA0D5E"/>
    <w:rsid w:val="00BA12D6"/>
    <w:rsid w:val="00BA189A"/>
    <w:rsid w:val="00BA1AE6"/>
    <w:rsid w:val="00BA1F89"/>
    <w:rsid w:val="00BA2524"/>
    <w:rsid w:val="00BA432E"/>
    <w:rsid w:val="00BA5321"/>
    <w:rsid w:val="00BB3BE7"/>
    <w:rsid w:val="00BB4B5C"/>
    <w:rsid w:val="00BB4C81"/>
    <w:rsid w:val="00BB63FA"/>
    <w:rsid w:val="00BC002E"/>
    <w:rsid w:val="00BC33A5"/>
    <w:rsid w:val="00BC3874"/>
    <w:rsid w:val="00BC654F"/>
    <w:rsid w:val="00BC69F0"/>
    <w:rsid w:val="00BC6ABD"/>
    <w:rsid w:val="00BD0826"/>
    <w:rsid w:val="00BD084F"/>
    <w:rsid w:val="00BD1834"/>
    <w:rsid w:val="00BD471F"/>
    <w:rsid w:val="00BD47D4"/>
    <w:rsid w:val="00BD4921"/>
    <w:rsid w:val="00BD5268"/>
    <w:rsid w:val="00BD57C1"/>
    <w:rsid w:val="00BE35DB"/>
    <w:rsid w:val="00BE3843"/>
    <w:rsid w:val="00BE5E35"/>
    <w:rsid w:val="00BE766A"/>
    <w:rsid w:val="00BF3067"/>
    <w:rsid w:val="00BF50FC"/>
    <w:rsid w:val="00BF6935"/>
    <w:rsid w:val="00C00CB4"/>
    <w:rsid w:val="00C04C73"/>
    <w:rsid w:val="00C06B6E"/>
    <w:rsid w:val="00C06D49"/>
    <w:rsid w:val="00C074FF"/>
    <w:rsid w:val="00C0757F"/>
    <w:rsid w:val="00C101C2"/>
    <w:rsid w:val="00C11309"/>
    <w:rsid w:val="00C14388"/>
    <w:rsid w:val="00C155F9"/>
    <w:rsid w:val="00C163DC"/>
    <w:rsid w:val="00C20D42"/>
    <w:rsid w:val="00C20E62"/>
    <w:rsid w:val="00C215A3"/>
    <w:rsid w:val="00C22157"/>
    <w:rsid w:val="00C25CCD"/>
    <w:rsid w:val="00C27258"/>
    <w:rsid w:val="00C27845"/>
    <w:rsid w:val="00C317EF"/>
    <w:rsid w:val="00C32D6F"/>
    <w:rsid w:val="00C3459D"/>
    <w:rsid w:val="00C34F63"/>
    <w:rsid w:val="00C35E6D"/>
    <w:rsid w:val="00C3777F"/>
    <w:rsid w:val="00C37F67"/>
    <w:rsid w:val="00C41843"/>
    <w:rsid w:val="00C42AB2"/>
    <w:rsid w:val="00C42CF0"/>
    <w:rsid w:val="00C430FE"/>
    <w:rsid w:val="00C43604"/>
    <w:rsid w:val="00C506DF"/>
    <w:rsid w:val="00C5141E"/>
    <w:rsid w:val="00C51EFE"/>
    <w:rsid w:val="00C5333D"/>
    <w:rsid w:val="00C533B9"/>
    <w:rsid w:val="00C535BB"/>
    <w:rsid w:val="00C5486D"/>
    <w:rsid w:val="00C63E54"/>
    <w:rsid w:val="00C64252"/>
    <w:rsid w:val="00C66CE4"/>
    <w:rsid w:val="00C70180"/>
    <w:rsid w:val="00C708C9"/>
    <w:rsid w:val="00C746B7"/>
    <w:rsid w:val="00C74ED3"/>
    <w:rsid w:val="00C7532F"/>
    <w:rsid w:val="00C76847"/>
    <w:rsid w:val="00C76973"/>
    <w:rsid w:val="00C80AEC"/>
    <w:rsid w:val="00C83914"/>
    <w:rsid w:val="00C84B4B"/>
    <w:rsid w:val="00C856CD"/>
    <w:rsid w:val="00C857BB"/>
    <w:rsid w:val="00C85FCA"/>
    <w:rsid w:val="00C869BE"/>
    <w:rsid w:val="00CA279C"/>
    <w:rsid w:val="00CA2818"/>
    <w:rsid w:val="00CA3B05"/>
    <w:rsid w:val="00CA65AF"/>
    <w:rsid w:val="00CB1103"/>
    <w:rsid w:val="00CB2394"/>
    <w:rsid w:val="00CB35FA"/>
    <w:rsid w:val="00CB4976"/>
    <w:rsid w:val="00CB4F3E"/>
    <w:rsid w:val="00CB6952"/>
    <w:rsid w:val="00CB69C0"/>
    <w:rsid w:val="00CC0293"/>
    <w:rsid w:val="00CC1682"/>
    <w:rsid w:val="00CC2787"/>
    <w:rsid w:val="00CC3BE2"/>
    <w:rsid w:val="00CC50B1"/>
    <w:rsid w:val="00CC5D51"/>
    <w:rsid w:val="00CC6AFC"/>
    <w:rsid w:val="00CC78B2"/>
    <w:rsid w:val="00CD0414"/>
    <w:rsid w:val="00CD16B6"/>
    <w:rsid w:val="00CD2BBF"/>
    <w:rsid w:val="00CD5841"/>
    <w:rsid w:val="00CE0238"/>
    <w:rsid w:val="00CE0597"/>
    <w:rsid w:val="00CE0658"/>
    <w:rsid w:val="00CE0C2F"/>
    <w:rsid w:val="00CE386B"/>
    <w:rsid w:val="00CE442D"/>
    <w:rsid w:val="00CE51D6"/>
    <w:rsid w:val="00CE65F4"/>
    <w:rsid w:val="00CE6B77"/>
    <w:rsid w:val="00CF2220"/>
    <w:rsid w:val="00CF3668"/>
    <w:rsid w:val="00CF58C7"/>
    <w:rsid w:val="00CF7B45"/>
    <w:rsid w:val="00D0338B"/>
    <w:rsid w:val="00D036DD"/>
    <w:rsid w:val="00D039AA"/>
    <w:rsid w:val="00D04538"/>
    <w:rsid w:val="00D05B52"/>
    <w:rsid w:val="00D1120D"/>
    <w:rsid w:val="00D121F4"/>
    <w:rsid w:val="00D13828"/>
    <w:rsid w:val="00D13FFF"/>
    <w:rsid w:val="00D14C49"/>
    <w:rsid w:val="00D16E37"/>
    <w:rsid w:val="00D17C17"/>
    <w:rsid w:val="00D2216B"/>
    <w:rsid w:val="00D233E3"/>
    <w:rsid w:val="00D259E3"/>
    <w:rsid w:val="00D26E53"/>
    <w:rsid w:val="00D344CE"/>
    <w:rsid w:val="00D37B6D"/>
    <w:rsid w:val="00D37BD5"/>
    <w:rsid w:val="00D402EE"/>
    <w:rsid w:val="00D415BA"/>
    <w:rsid w:val="00D427B7"/>
    <w:rsid w:val="00D42904"/>
    <w:rsid w:val="00D4368B"/>
    <w:rsid w:val="00D44940"/>
    <w:rsid w:val="00D45473"/>
    <w:rsid w:val="00D4561E"/>
    <w:rsid w:val="00D45C40"/>
    <w:rsid w:val="00D4688D"/>
    <w:rsid w:val="00D52985"/>
    <w:rsid w:val="00D55D24"/>
    <w:rsid w:val="00D57A4B"/>
    <w:rsid w:val="00D57AF7"/>
    <w:rsid w:val="00D6228B"/>
    <w:rsid w:val="00D62938"/>
    <w:rsid w:val="00D65DFE"/>
    <w:rsid w:val="00D65F86"/>
    <w:rsid w:val="00D66DE6"/>
    <w:rsid w:val="00D671D8"/>
    <w:rsid w:val="00D67570"/>
    <w:rsid w:val="00D7056F"/>
    <w:rsid w:val="00D80ED6"/>
    <w:rsid w:val="00D82FCF"/>
    <w:rsid w:val="00D832FA"/>
    <w:rsid w:val="00D8626A"/>
    <w:rsid w:val="00D86B23"/>
    <w:rsid w:val="00D91270"/>
    <w:rsid w:val="00D9205E"/>
    <w:rsid w:val="00D960C7"/>
    <w:rsid w:val="00D9647B"/>
    <w:rsid w:val="00D96915"/>
    <w:rsid w:val="00D96DAB"/>
    <w:rsid w:val="00DA27B9"/>
    <w:rsid w:val="00DA4D59"/>
    <w:rsid w:val="00DA4D83"/>
    <w:rsid w:val="00DA5991"/>
    <w:rsid w:val="00DA73DE"/>
    <w:rsid w:val="00DB10D2"/>
    <w:rsid w:val="00DB14C0"/>
    <w:rsid w:val="00DB1877"/>
    <w:rsid w:val="00DB4A88"/>
    <w:rsid w:val="00DB61BA"/>
    <w:rsid w:val="00DC15CD"/>
    <w:rsid w:val="00DC20EB"/>
    <w:rsid w:val="00DC58FA"/>
    <w:rsid w:val="00DC66DA"/>
    <w:rsid w:val="00DD0F03"/>
    <w:rsid w:val="00DD18C6"/>
    <w:rsid w:val="00DD2095"/>
    <w:rsid w:val="00DD2257"/>
    <w:rsid w:val="00DD2E75"/>
    <w:rsid w:val="00DD3DC5"/>
    <w:rsid w:val="00DD50F2"/>
    <w:rsid w:val="00DD7C49"/>
    <w:rsid w:val="00DE1337"/>
    <w:rsid w:val="00DE164B"/>
    <w:rsid w:val="00DE249D"/>
    <w:rsid w:val="00DF1432"/>
    <w:rsid w:val="00DF438E"/>
    <w:rsid w:val="00DF5370"/>
    <w:rsid w:val="00DF6166"/>
    <w:rsid w:val="00E02C96"/>
    <w:rsid w:val="00E0472E"/>
    <w:rsid w:val="00E0534B"/>
    <w:rsid w:val="00E053C3"/>
    <w:rsid w:val="00E05DBF"/>
    <w:rsid w:val="00E07776"/>
    <w:rsid w:val="00E10B9B"/>
    <w:rsid w:val="00E11C3E"/>
    <w:rsid w:val="00E12310"/>
    <w:rsid w:val="00E124C6"/>
    <w:rsid w:val="00E127B2"/>
    <w:rsid w:val="00E13374"/>
    <w:rsid w:val="00E149BD"/>
    <w:rsid w:val="00E153F5"/>
    <w:rsid w:val="00E16DDD"/>
    <w:rsid w:val="00E2042A"/>
    <w:rsid w:val="00E227CF"/>
    <w:rsid w:val="00E23193"/>
    <w:rsid w:val="00E239DF"/>
    <w:rsid w:val="00E26677"/>
    <w:rsid w:val="00E2693F"/>
    <w:rsid w:val="00E26B25"/>
    <w:rsid w:val="00E27DD9"/>
    <w:rsid w:val="00E308CF"/>
    <w:rsid w:val="00E31CBA"/>
    <w:rsid w:val="00E33569"/>
    <w:rsid w:val="00E40715"/>
    <w:rsid w:val="00E41704"/>
    <w:rsid w:val="00E44E30"/>
    <w:rsid w:val="00E45E0A"/>
    <w:rsid w:val="00E46636"/>
    <w:rsid w:val="00E468F3"/>
    <w:rsid w:val="00E478FE"/>
    <w:rsid w:val="00E505CE"/>
    <w:rsid w:val="00E52AEE"/>
    <w:rsid w:val="00E52D70"/>
    <w:rsid w:val="00E532C1"/>
    <w:rsid w:val="00E53D8E"/>
    <w:rsid w:val="00E543E9"/>
    <w:rsid w:val="00E548DB"/>
    <w:rsid w:val="00E5528D"/>
    <w:rsid w:val="00E570F7"/>
    <w:rsid w:val="00E604C2"/>
    <w:rsid w:val="00E6229A"/>
    <w:rsid w:val="00E67F1A"/>
    <w:rsid w:val="00E73223"/>
    <w:rsid w:val="00E7618C"/>
    <w:rsid w:val="00E82324"/>
    <w:rsid w:val="00E82E15"/>
    <w:rsid w:val="00E837D8"/>
    <w:rsid w:val="00E86D7B"/>
    <w:rsid w:val="00E87CCA"/>
    <w:rsid w:val="00E87DBF"/>
    <w:rsid w:val="00E90CFF"/>
    <w:rsid w:val="00E9208B"/>
    <w:rsid w:val="00E92ADF"/>
    <w:rsid w:val="00E92AE6"/>
    <w:rsid w:val="00E94E1B"/>
    <w:rsid w:val="00E9655F"/>
    <w:rsid w:val="00E97E83"/>
    <w:rsid w:val="00EA0D7A"/>
    <w:rsid w:val="00EA21BA"/>
    <w:rsid w:val="00EA4FEF"/>
    <w:rsid w:val="00EA7997"/>
    <w:rsid w:val="00EB16D4"/>
    <w:rsid w:val="00EB24FB"/>
    <w:rsid w:val="00EB29B0"/>
    <w:rsid w:val="00EB43F8"/>
    <w:rsid w:val="00EB709E"/>
    <w:rsid w:val="00EC06DA"/>
    <w:rsid w:val="00EC233A"/>
    <w:rsid w:val="00EC2E40"/>
    <w:rsid w:val="00ED0B59"/>
    <w:rsid w:val="00ED1AB9"/>
    <w:rsid w:val="00ED242D"/>
    <w:rsid w:val="00ED3EAE"/>
    <w:rsid w:val="00ED6F38"/>
    <w:rsid w:val="00ED76F2"/>
    <w:rsid w:val="00EE0F7B"/>
    <w:rsid w:val="00EE2FAB"/>
    <w:rsid w:val="00EE3198"/>
    <w:rsid w:val="00EE64A6"/>
    <w:rsid w:val="00EF0150"/>
    <w:rsid w:val="00F0509E"/>
    <w:rsid w:val="00F05770"/>
    <w:rsid w:val="00F13046"/>
    <w:rsid w:val="00F13BAB"/>
    <w:rsid w:val="00F15157"/>
    <w:rsid w:val="00F1751D"/>
    <w:rsid w:val="00F20697"/>
    <w:rsid w:val="00F228A2"/>
    <w:rsid w:val="00F2371A"/>
    <w:rsid w:val="00F24464"/>
    <w:rsid w:val="00F2608A"/>
    <w:rsid w:val="00F31946"/>
    <w:rsid w:val="00F35B35"/>
    <w:rsid w:val="00F364E9"/>
    <w:rsid w:val="00F37A88"/>
    <w:rsid w:val="00F442C3"/>
    <w:rsid w:val="00F452D6"/>
    <w:rsid w:val="00F46042"/>
    <w:rsid w:val="00F520DC"/>
    <w:rsid w:val="00F5312B"/>
    <w:rsid w:val="00F55DA3"/>
    <w:rsid w:val="00F60DE8"/>
    <w:rsid w:val="00F61853"/>
    <w:rsid w:val="00F62B4A"/>
    <w:rsid w:val="00F6364E"/>
    <w:rsid w:val="00F639F9"/>
    <w:rsid w:val="00F70882"/>
    <w:rsid w:val="00F70CF4"/>
    <w:rsid w:val="00F72550"/>
    <w:rsid w:val="00F7287B"/>
    <w:rsid w:val="00F73F9C"/>
    <w:rsid w:val="00F747F7"/>
    <w:rsid w:val="00F748B3"/>
    <w:rsid w:val="00F7589D"/>
    <w:rsid w:val="00F77208"/>
    <w:rsid w:val="00F77687"/>
    <w:rsid w:val="00F77833"/>
    <w:rsid w:val="00F84EC4"/>
    <w:rsid w:val="00F86033"/>
    <w:rsid w:val="00F910D2"/>
    <w:rsid w:val="00F92379"/>
    <w:rsid w:val="00F93433"/>
    <w:rsid w:val="00F9472F"/>
    <w:rsid w:val="00F959FC"/>
    <w:rsid w:val="00F95AD7"/>
    <w:rsid w:val="00F97B93"/>
    <w:rsid w:val="00FA00BE"/>
    <w:rsid w:val="00FA1920"/>
    <w:rsid w:val="00FA238B"/>
    <w:rsid w:val="00FA70A7"/>
    <w:rsid w:val="00FB0B0B"/>
    <w:rsid w:val="00FB27C9"/>
    <w:rsid w:val="00FB7DF1"/>
    <w:rsid w:val="00FC04DD"/>
    <w:rsid w:val="00FC3EFC"/>
    <w:rsid w:val="00FC5576"/>
    <w:rsid w:val="00FC7A6D"/>
    <w:rsid w:val="00FD1C60"/>
    <w:rsid w:val="00FD260E"/>
    <w:rsid w:val="00FD2B92"/>
    <w:rsid w:val="00FD41C4"/>
    <w:rsid w:val="00FD790E"/>
    <w:rsid w:val="00FE100D"/>
    <w:rsid w:val="00FE7C62"/>
    <w:rsid w:val="00FF2EF2"/>
    <w:rsid w:val="00FF36D7"/>
    <w:rsid w:val="00FF38F1"/>
    <w:rsid w:val="00FF629D"/>
    <w:rsid w:val="00FF78B8"/>
    <w:rsid w:val="08940602"/>
    <w:rsid w:val="1E87125F"/>
    <w:rsid w:val="2D19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D48BB8"/>
  <w15:docId w15:val="{7F339A5F-E9E1-429D-99D1-B7F029ED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C49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US" w:eastAsia="en-US"/>
    </w:rPr>
  </w:style>
  <w:style w:type="paragraph" w:styleId="ListParagraph">
    <w:name w:val="List Paragraph"/>
    <w:basedOn w:val="Normal"/>
    <w:link w:val="ListParagraphChar"/>
    <w:uiPriority w:val="99"/>
    <w:qFormat/>
    <w:pPr>
      <w:ind w:left="720"/>
      <w:contextualSpacing/>
    </w:pPr>
    <w:rPr>
      <w:lang w:val="en-PH"/>
    </w:rPr>
  </w:style>
  <w:style w:type="character" w:customStyle="1" w:styleId="ListParagraphChar">
    <w:name w:val="List Paragraph Char"/>
    <w:link w:val="ListParagraph"/>
    <w:uiPriority w:val="34"/>
    <w:qFormat/>
    <w:rPr>
      <w:sz w:val="22"/>
      <w:szCs w:val="22"/>
      <w:lang w:val="en-PH"/>
    </w:rPr>
  </w:style>
  <w:style w:type="character" w:customStyle="1" w:styleId="NoSpacingChar">
    <w:name w:val="No Spacing Char"/>
    <w:link w:val="NoSpacing"/>
    <w:uiPriority w:val="1"/>
    <w:qFormat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uricio\Downloads\1DT%20A4%20Portra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335C0E28-4147-4C6F-B7FA-AFE4FAB2F5E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1DT A4 Portrait.dotx</Template>
  <TotalTime>32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mauricio catan</dc:creator>
  <cp:lastModifiedBy>JEROME PEDROSA</cp:lastModifiedBy>
  <cp:revision>22</cp:revision>
  <cp:lastPrinted>2026-05-19T07:30:00Z</cp:lastPrinted>
  <dcterms:created xsi:type="dcterms:W3CDTF">2026-05-19T07:37:00Z</dcterms:created>
  <dcterms:modified xsi:type="dcterms:W3CDTF">2026-05-21T04:43:00Z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E91CFD21A86E48E2B05F91296D6682A5_12</vt:lpwstr>
  </property>
</Properties>
</file>